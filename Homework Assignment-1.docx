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9AFF6" w14:textId="77777777" w:rsidR="00170B79" w:rsidRPr="00E1722C" w:rsidRDefault="00DE1986" w:rsidP="00034A3C">
      <w:pPr>
        <w:pStyle w:val="Title"/>
        <w:rPr>
          <w:rFonts w:asciiTheme="minorHAnsi" w:hAnsiTheme="minorHAnsi"/>
        </w:rPr>
      </w:pPr>
      <w:r w:rsidRPr="00E1722C">
        <w:rPr>
          <w:rFonts w:asciiTheme="minorHAnsi" w:hAnsiTheme="minorHAnsi"/>
          <w:lang w:val="en-GB" w:eastAsia="en-GB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078CE9A3" wp14:editId="43EBC6E4">
                <wp:simplePos x="0" y="0"/>
                <wp:positionH relativeFrom="page">
                  <wp:posOffset>-114935</wp:posOffset>
                </wp:positionH>
                <wp:positionV relativeFrom="page">
                  <wp:posOffset>532765</wp:posOffset>
                </wp:positionV>
                <wp:extent cx="8020800" cy="3002400"/>
                <wp:effectExtent l="0" t="0" r="0" b="7620"/>
                <wp:wrapNone/>
                <wp:docPr id="6" name="Group 6" descr="Stack of books, blackboard and pencils in holder" title="Background bann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800" cy="3002400"/>
                          <a:chOff x="0" y="0"/>
                          <a:chExt cx="8021320" cy="3003550"/>
                        </a:xfrm>
                      </wpg:grpSpPr>
                      <wps:wsp>
                        <wps:cNvPr id="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AutoShape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Rectangle 64" descr="homework.jpg" title="pencils in holder and stack of books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84EE9E" id="Group 6" o:spid="_x0000_s1026" alt="Title: Background banner - Description: Stack of books, blackboard and pencils in holder" style="position:absolute;margin-left:-9.05pt;margin-top:41.95pt;width:631.55pt;height:236.4pt;z-index:-251401216;mso-position-horizontal-relative:page;mso-position-vertical-relative:page;mso-width-relative:margin;mso-height-relative:margin" coordsize="80213,3003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">
                <v:rect id="Rectangle 62" o:spid="_x0000_s1027" style="position:absolute;width:67437;height:48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&#13;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63" o:spid="_x0000_s1028" type="#_x0000_t7" style="position:absolute;left:53244;top:4857;width:14224;height:23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" fillcolor="#0c566a [1605]" stroked="f" strokecolor="black [3213]" strokeweight=".25pt">
                  <v:shadow opacity="22938f" offset="0"/>
                  <v:textbox inset=",7.2pt,,7.2pt"/>
                </v:shape>
                <v:rect id="Rectangle 64" o:spid="_x0000_s1029" alt="homework.jpg" style="position:absolute;left:53149;top:7143;width:27064;height:228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" stroked="f" strokecolor="black [3213]" strokeweight=".25pt">
                  <v:fill r:id="rId11" o:title="homework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F535B2" w:rsidRPr="00E1722C">
        <w:rPr>
          <w:rFonts w:asciiTheme="minorHAnsi" w:hAnsiTheme="minorHAnsi"/>
        </w:rPr>
        <w:t>cs261P- Data structures hw01</w:t>
      </w:r>
    </w:p>
    <w:p w14:paraId="2E104C02" w14:textId="77777777" w:rsidR="00097195" w:rsidRPr="00E1722C" w:rsidRDefault="008872F8" w:rsidP="00534A3E">
      <w:pPr>
        <w:ind w:right="324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noProof/>
          <w:color w:val="CE4A07" w:themeColor="accent6" w:themeShade="BF"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739E6E7" wp14:editId="135C101A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7B440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</w:rPr>
                              <w:t>Homework Tips Checklist for Parents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895C9E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" filled="f" fillcolor="white [3212]" stroked="f" strokecolor="black [3213]" strokeweight=".25pt">
                <v:textbox inset=",7.2pt,,7.2pt">
                  <w:txbxContent>
                    <w:p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</w:rPr>
                        <w:t>Homework Tips Checklist for Parents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535B2" w:rsidRPr="00E1722C">
        <w:rPr>
          <w:rFonts w:asciiTheme="minorHAnsi" w:hAnsiTheme="minorHAnsi"/>
          <w:sz w:val="20"/>
          <w:szCs w:val="20"/>
        </w:rPr>
        <w:t>Name: Sameer Ganesh Shinde</w:t>
      </w:r>
    </w:p>
    <w:p w14:paraId="4240A1D2" w14:textId="77777777" w:rsidR="00F535B2" w:rsidRPr="00E1722C" w:rsidRDefault="00F535B2" w:rsidP="00534A3E">
      <w:pPr>
        <w:ind w:right="3240"/>
        <w:rPr>
          <w:rFonts w:asciiTheme="minorHAnsi" w:hAnsiTheme="minorHAnsi"/>
          <w:color w:val="CE4A07" w:themeColor="accent6" w:themeShade="BF"/>
          <w:sz w:val="20"/>
          <w:szCs w:val="20"/>
        </w:rPr>
      </w:pPr>
      <w:r w:rsidRPr="00E1722C">
        <w:rPr>
          <w:rFonts w:asciiTheme="minorHAnsi" w:hAnsiTheme="minorHAnsi"/>
          <w:color w:val="CE4A07" w:themeColor="accent6" w:themeShade="BF"/>
          <w:sz w:val="20"/>
          <w:szCs w:val="20"/>
        </w:rPr>
        <w:t>UCI ID: 19644693</w:t>
      </w:r>
      <w:r w:rsidRPr="00E1722C">
        <w:rPr>
          <w:rFonts w:asciiTheme="minorHAnsi" w:hAnsiTheme="minorHAnsi"/>
          <w:color w:val="CE4A07" w:themeColor="accent6" w:themeShade="BF"/>
          <w:sz w:val="20"/>
          <w:szCs w:val="20"/>
        </w:rPr>
        <w:tab/>
        <w:t>UCI NetID: sgshinde</w:t>
      </w:r>
    </w:p>
    <w:p w14:paraId="448CDEDD" w14:textId="77777777" w:rsidR="009B6F5A" w:rsidRPr="00E1722C" w:rsidRDefault="009B6F5A" w:rsidP="005D608A">
      <w:pPr>
        <w:pStyle w:val="Heading1"/>
        <w:rPr>
          <w:rFonts w:asciiTheme="minorHAnsi" w:hAnsiTheme="minorHAnsi"/>
          <w:sz w:val="20"/>
          <w:szCs w:val="20"/>
        </w:rPr>
      </w:pPr>
    </w:p>
    <w:p w14:paraId="6B4E9B80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1. </w:t>
      </w:r>
    </w:p>
    <w:p w14:paraId="41B067D3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Consider a “superstack” data structure which supports four operations: </w:t>
      </w:r>
    </w:p>
    <w:p w14:paraId="278BD9E7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create, push, pop, and superpop. </w:t>
      </w:r>
    </w:p>
    <w:p w14:paraId="3B333B00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The four operations are implemented using an underlying standard stack </w:t>
      </w:r>
    </w:p>
    <w:p w14:paraId="376B3ECD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as shown below. </w:t>
      </w:r>
    </w:p>
    <w:p w14:paraId="2855031C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60650B55" w14:textId="77777777" w:rsidR="00F535B2" w:rsidRPr="00E1722C" w:rsidRDefault="00F535B2" w:rsidP="00F535B2">
      <w:pPr>
        <w:ind w:left="72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def create(): s = stack.create()</w:t>
      </w:r>
    </w:p>
    <w:p w14:paraId="1F70A4A2" w14:textId="77777777" w:rsidR="00F535B2" w:rsidRPr="00E1722C" w:rsidRDefault="00F535B2" w:rsidP="00F535B2">
      <w:pPr>
        <w:ind w:left="72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def push(x): s.push(x)</w:t>
      </w:r>
    </w:p>
    <w:p w14:paraId="3F688BC8" w14:textId="77777777" w:rsidR="00F535B2" w:rsidRPr="00E1722C" w:rsidRDefault="00F535B2" w:rsidP="00F535B2">
      <w:pPr>
        <w:ind w:left="72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def pop(): return s.pop()</w:t>
      </w:r>
    </w:p>
    <w:p w14:paraId="28C74296" w14:textId="77777777" w:rsidR="00F535B2" w:rsidRPr="00E1722C" w:rsidRDefault="00F535B2" w:rsidP="00F535B2">
      <w:pPr>
        <w:ind w:left="72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def superpop(k, a): // k is an integer, a is an array with size &gt;= k</w:t>
      </w:r>
    </w:p>
    <w:p w14:paraId="7F52408A" w14:textId="77777777" w:rsidR="00F535B2" w:rsidRPr="00E1722C" w:rsidRDefault="00F535B2" w:rsidP="00F535B2">
      <w:pPr>
        <w:ind w:left="72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i = 0</w:t>
      </w:r>
    </w:p>
    <w:p w14:paraId="1182FC5A" w14:textId="77777777" w:rsidR="00F535B2" w:rsidRPr="00E1722C" w:rsidRDefault="00F535B2" w:rsidP="00F535B2">
      <w:pPr>
        <w:ind w:left="72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while i &lt; k</w:t>
      </w:r>
    </w:p>
    <w:p w14:paraId="6917B2E1" w14:textId="77777777" w:rsidR="00F535B2" w:rsidRPr="00E1722C" w:rsidRDefault="00F535B2" w:rsidP="00F535B2">
      <w:pPr>
        <w:ind w:left="720"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a[i] = s.pop()</w:t>
      </w:r>
    </w:p>
    <w:p w14:paraId="4D3645B1" w14:textId="77777777" w:rsidR="00F535B2" w:rsidRPr="00E1722C" w:rsidRDefault="00F535B2" w:rsidP="00F535B2">
      <w:pPr>
        <w:ind w:left="144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i = i + 1</w:t>
      </w:r>
    </w:p>
    <w:p w14:paraId="361C7CFB" w14:textId="77777777" w:rsidR="00F535B2" w:rsidRPr="00E1722C" w:rsidRDefault="00F535B2" w:rsidP="00F535B2">
      <w:pPr>
        <w:ind w:left="1440"/>
        <w:rPr>
          <w:rFonts w:asciiTheme="minorHAnsi" w:hAnsiTheme="minorHAnsi"/>
          <w:color w:val="19AED7" w:themeColor="accent2"/>
          <w:sz w:val="20"/>
          <w:szCs w:val="20"/>
        </w:rPr>
      </w:pPr>
    </w:p>
    <w:p w14:paraId="7DF36F50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show that each of these operations uses a constant amortized number of stack operations. </w:t>
      </w:r>
    </w:p>
    <w:p w14:paraId="7F0250DC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In your solution you should: </w:t>
      </w:r>
    </w:p>
    <w:p w14:paraId="16E5116B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• define your potential function </w:t>
      </w:r>
      <w:r w:rsidRPr="00E1722C">
        <w:rPr>
          <w:rFonts w:ascii="Cambria" w:hAnsi="Cambria" w:cs="Cambria"/>
          <w:color w:val="19AED7" w:themeColor="accent2"/>
          <w:sz w:val="20"/>
          <w:szCs w:val="20"/>
        </w:rPr>
        <w:t>φ</w:t>
      </w: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. </w:t>
      </w:r>
    </w:p>
    <w:p w14:paraId="6CD9F555" w14:textId="77777777" w:rsidR="00F535B2" w:rsidRPr="00F535B2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• state, for each operation, its actual time, the change in potential, and the amortized time.</w:t>
      </w:r>
    </w:p>
    <w:p w14:paraId="00A5B851" w14:textId="77777777" w:rsidR="00F535B2" w:rsidRPr="00E1722C" w:rsidRDefault="00F535B2" w:rsidP="00F535B2">
      <w:pPr>
        <w:pStyle w:val="checkboxindent"/>
        <w:rPr>
          <w:rFonts w:asciiTheme="minorHAnsi" w:hAnsiTheme="minorHAnsi"/>
          <w:sz w:val="20"/>
          <w:szCs w:val="20"/>
        </w:rPr>
      </w:pPr>
    </w:p>
    <w:p w14:paraId="709CA768" w14:textId="77777777" w:rsidR="00F535B2" w:rsidRPr="00E1722C" w:rsidRDefault="00F535B2" w:rsidP="00F535B2">
      <w:pPr>
        <w:pStyle w:val="checkboxindent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Ans: </w:t>
      </w:r>
    </w:p>
    <w:p w14:paraId="44CF3286" w14:textId="77777777" w:rsidR="00F535B2" w:rsidRPr="00E1722C" w:rsidRDefault="00F535B2" w:rsidP="00F535B2">
      <w:pPr>
        <w:pStyle w:val="checkboxindent"/>
        <w:rPr>
          <w:rFonts w:asciiTheme="minorHAnsi" w:hAnsiTheme="minorHAnsi"/>
          <w:sz w:val="20"/>
          <w:szCs w:val="20"/>
        </w:rPr>
      </w:pPr>
    </w:p>
    <w:p w14:paraId="5BD219B7" w14:textId="77777777" w:rsidR="00F535B2" w:rsidRPr="00E1722C" w:rsidRDefault="00F6782F" w:rsidP="00F535B2">
      <w:pPr>
        <w:pStyle w:val="checkboxindent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>Here we can implement stack using LinkedList.</w:t>
      </w:r>
    </w:p>
    <w:p w14:paraId="263175EC" w14:textId="77777777" w:rsidR="00F535B2" w:rsidRPr="00E1722C" w:rsidRDefault="00F535B2" w:rsidP="00F535B2">
      <w:pPr>
        <w:pStyle w:val="checkboxindent"/>
        <w:rPr>
          <w:rFonts w:asciiTheme="minorHAnsi" w:hAnsiTheme="minorHAnsi"/>
          <w:sz w:val="20"/>
          <w:szCs w:val="20"/>
        </w:rPr>
      </w:pPr>
    </w:p>
    <w:p w14:paraId="52859C8D" w14:textId="77777777" w:rsidR="00F535B2" w:rsidRPr="00E1722C" w:rsidRDefault="00F535B2" w:rsidP="00F535B2">
      <w:pPr>
        <w:ind w:firstLine="357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Potential function:</w:t>
      </w:r>
    </w:p>
    <w:p w14:paraId="6AD3A171" w14:textId="77777777" w:rsidR="00F535B2" w:rsidRPr="00E1722C" w:rsidRDefault="00F535B2" w:rsidP="00F535B2">
      <w:pPr>
        <w:ind w:firstLine="720"/>
        <w:rPr>
          <w:rFonts w:asciiTheme="minorHAnsi" w:hAnsiTheme="minorHAnsi" w:cs="Cambria"/>
          <w:sz w:val="20"/>
          <w:szCs w:val="20"/>
        </w:rPr>
      </w:pPr>
      <w:r w:rsidRPr="00E1722C">
        <w:rPr>
          <w:rFonts w:ascii="Cambria" w:hAnsi="Cambria" w:cs="Cambria"/>
          <w:sz w:val="20"/>
          <w:szCs w:val="20"/>
        </w:rPr>
        <w:t>Φ</w:t>
      </w:r>
      <w:r w:rsidRPr="00E1722C">
        <w:rPr>
          <w:rFonts w:asciiTheme="minorHAnsi" w:hAnsiTheme="minorHAnsi" w:cs="Cambria"/>
          <w:sz w:val="20"/>
          <w:szCs w:val="20"/>
        </w:rPr>
        <w:t xml:space="preserve"> = </w:t>
      </w:r>
      <w:r w:rsidRPr="00E1722C">
        <w:rPr>
          <w:rFonts w:asciiTheme="minorHAnsi" w:hAnsiTheme="minorHAnsi" w:cstheme="minorBidi"/>
          <w:sz w:val="20"/>
          <w:szCs w:val="20"/>
        </w:rPr>
        <w:t>Number of elements in stack</w:t>
      </w:r>
    </w:p>
    <w:p w14:paraId="53E54C2F" w14:textId="77777777" w:rsidR="00F535B2" w:rsidRPr="00E1722C" w:rsidRDefault="00F535B2" w:rsidP="00F535B2">
      <w:pPr>
        <w:ind w:firstLine="720"/>
        <w:rPr>
          <w:rFonts w:asciiTheme="minorHAnsi" w:hAnsiTheme="minorHAnsi"/>
          <w:sz w:val="20"/>
          <w:szCs w:val="20"/>
        </w:rPr>
      </w:pPr>
    </w:p>
    <w:p w14:paraId="1EA882B7" w14:textId="77777777" w:rsidR="00F535B2" w:rsidRPr="00E1722C" w:rsidRDefault="00F535B2" w:rsidP="00F535B2">
      <w:pPr>
        <w:ind w:left="720" w:hanging="36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def create(): s = stack.create()</w:t>
      </w:r>
    </w:p>
    <w:p w14:paraId="41AB5F93" w14:textId="77777777" w:rsidR="00F535B2" w:rsidRPr="00E1722C" w:rsidRDefault="00F535B2" w:rsidP="00F535B2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Creating stack is same as creating a linked list. In that case we only need to initialize head, which will </w:t>
      </w:r>
      <w:r w:rsidRPr="00E1722C">
        <w:rPr>
          <w:rFonts w:asciiTheme="minorHAnsi" w:hAnsiTheme="minorHAnsi"/>
          <w:sz w:val="20"/>
          <w:szCs w:val="20"/>
        </w:rPr>
        <w:tab/>
      </w:r>
    </w:p>
    <w:p w14:paraId="667E73F9" w14:textId="77777777" w:rsidR="00F535B2" w:rsidRPr="00E1722C" w:rsidRDefault="00F535B2" w:rsidP="00F535B2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>Cost 1.</w:t>
      </w:r>
    </w:p>
    <w:p w14:paraId="1C34150A" w14:textId="77777777" w:rsidR="00F535B2" w:rsidRPr="00E1722C" w:rsidRDefault="00F535B2" w:rsidP="00F535B2">
      <w:pPr>
        <w:pStyle w:val="checkboxindent"/>
        <w:ind w:left="1071"/>
        <w:rPr>
          <w:rFonts w:asciiTheme="minorHAnsi" w:hAnsiTheme="minorHAnsi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 xml:space="preserve">Create(): </w:t>
      </w:r>
    </w:p>
    <w:p w14:paraId="1517E499" w14:textId="77777777" w:rsidR="00F535B2" w:rsidRPr="00E1722C" w:rsidRDefault="00F535B2" w:rsidP="00F535B2">
      <w:pPr>
        <w:pStyle w:val="checkboxindent"/>
        <w:ind w:left="2154"/>
        <w:rPr>
          <w:rFonts w:asciiTheme="minorHAnsi" w:hAnsiTheme="minorHAnsi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O(</w:t>
      </w:r>
      <w:r w:rsidRPr="00E1722C">
        <w:rPr>
          <w:rFonts w:asciiTheme="minorHAnsi" w:hAnsiTheme="minorHAnsi"/>
          <w:sz w:val="20"/>
          <w:szCs w:val="20"/>
        </w:rPr>
        <w:t>1</w:t>
      </w:r>
      <w:r w:rsidRPr="00F535B2">
        <w:rPr>
          <w:rFonts w:asciiTheme="minorHAnsi" w:hAnsiTheme="minorHAnsi"/>
          <w:sz w:val="20"/>
          <w:szCs w:val="20"/>
        </w:rPr>
        <w:t xml:space="preserve">) actual time </w:t>
      </w:r>
    </w:p>
    <w:p w14:paraId="50A96B64" w14:textId="77777777" w:rsidR="00F535B2" w:rsidRPr="00E1722C" w:rsidRDefault="00F535B2" w:rsidP="00F535B2">
      <w:pPr>
        <w:pStyle w:val="checkboxindent"/>
        <w:ind w:left="2154"/>
        <w:rPr>
          <w:rFonts w:asciiTheme="minorHAnsi" w:hAnsiTheme="minorHAnsi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0 </w:t>
      </w:r>
    </w:p>
    <w:p w14:paraId="0E89C2CF" w14:textId="77777777" w:rsidR="00F535B2" w:rsidRPr="00F535B2" w:rsidRDefault="00F535B2" w:rsidP="00F535B2">
      <w:pPr>
        <w:pStyle w:val="checkboxindent"/>
        <w:spacing w:line="245" w:lineRule="auto"/>
        <w:ind w:left="2154"/>
        <w:rPr>
          <w:rFonts w:asciiTheme="minorHAnsi" w:hAnsiTheme="minorHAnsi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O(</w:t>
      </w:r>
      <w:r w:rsidRPr="00E1722C">
        <w:rPr>
          <w:rFonts w:asciiTheme="minorHAnsi" w:hAnsiTheme="minorHAnsi"/>
          <w:sz w:val="20"/>
          <w:szCs w:val="20"/>
        </w:rPr>
        <w:t>1</w:t>
      </w:r>
      <w:r w:rsidRPr="00F535B2">
        <w:rPr>
          <w:rFonts w:asciiTheme="minorHAnsi" w:hAnsiTheme="minorHAnsi"/>
          <w:sz w:val="20"/>
          <w:szCs w:val="20"/>
        </w:rPr>
        <w:t>) amortized time</w:t>
      </w:r>
    </w:p>
    <w:p w14:paraId="56032CC1" w14:textId="77777777" w:rsidR="00F535B2" w:rsidRPr="00E1722C" w:rsidRDefault="00F535B2" w:rsidP="00F535B2">
      <w:pPr>
        <w:pStyle w:val="checkboxindent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 </w:t>
      </w:r>
    </w:p>
    <w:p w14:paraId="52D8D2BC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        def push(x): s.push(x)</w:t>
      </w:r>
    </w:p>
    <w:p w14:paraId="63196257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ab/>
      </w:r>
      <w:r w:rsidRPr="00E1722C">
        <w:rPr>
          <w:rFonts w:asciiTheme="minorHAnsi" w:hAnsiTheme="minorHAnsi"/>
          <w:sz w:val="20"/>
          <w:szCs w:val="20"/>
        </w:rPr>
        <w:t xml:space="preserve">LinkedList can grow or shrink as per the elements adding or deletion. It will be automatically handled </w:t>
      </w:r>
      <w:r w:rsidRPr="00E1722C">
        <w:rPr>
          <w:rFonts w:asciiTheme="minorHAnsi" w:hAnsiTheme="minorHAnsi"/>
          <w:sz w:val="20"/>
          <w:szCs w:val="20"/>
        </w:rPr>
        <w:tab/>
        <w:t>as we don’t have to maintain a capacity of a LinkedList.</w:t>
      </w:r>
    </w:p>
    <w:p w14:paraId="5FDEA0F5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</w:p>
    <w:p w14:paraId="7AD1D2C8" w14:textId="77777777" w:rsidR="00F535B2" w:rsidRPr="00E1722C" w:rsidRDefault="00F535B2" w:rsidP="00F535B2">
      <w:pPr>
        <w:ind w:firstLine="72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>Push(x):</w:t>
      </w:r>
    </w:p>
    <w:p w14:paraId="5E90458E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ab/>
      </w:r>
      <w:r w:rsidRPr="00E1722C">
        <w:rPr>
          <w:rFonts w:asciiTheme="minorHAnsi" w:hAnsiTheme="minorHAnsi"/>
          <w:sz w:val="20"/>
          <w:szCs w:val="20"/>
        </w:rPr>
        <w:tab/>
        <w:t xml:space="preserve">       O(1+1) actual time ( Time to push an element plus constant additional time).</w:t>
      </w:r>
    </w:p>
    <w:p w14:paraId="5FC93F03" w14:textId="77777777" w:rsidR="00F535B2" w:rsidRPr="00E1722C" w:rsidRDefault="00F535B2" w:rsidP="00F6782F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w:r w:rsidRPr="00F535B2">
        <w:rPr>
          <w:rFonts w:ascii="Cambria" w:hAnsi="Cambria" w:cs="Cambria"/>
          <w:sz w:val="20"/>
          <w:szCs w:val="20"/>
        </w:rPr>
        <w:t>Φ</w:t>
      </w:r>
      <w:r w:rsidRPr="00E1722C">
        <w:rPr>
          <w:rFonts w:asciiTheme="minorHAnsi" w:hAnsiTheme="minorHAnsi"/>
          <w:sz w:val="20"/>
          <w:szCs w:val="20"/>
        </w:rPr>
        <w:t xml:space="preserve">(new) - 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(old)</w:t>
      </w:r>
    </w:p>
    <w:p w14:paraId="46833B8B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33901B17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If L is the </w:t>
      </w:r>
      <w:r w:rsidR="00F6782F" w:rsidRPr="00E1722C">
        <w:rPr>
          <w:rFonts w:asciiTheme="minorHAnsi" w:hAnsiTheme="minorHAnsi"/>
          <w:sz w:val="20"/>
          <w:szCs w:val="20"/>
        </w:rPr>
        <w:t xml:space="preserve">old </w:t>
      </w:r>
      <w:r w:rsidRPr="00E1722C">
        <w:rPr>
          <w:rFonts w:asciiTheme="minorHAnsi" w:hAnsiTheme="minorHAnsi"/>
          <w:sz w:val="20"/>
          <w:szCs w:val="20"/>
        </w:rPr>
        <w:t>size of stack then,</w:t>
      </w:r>
    </w:p>
    <w:p w14:paraId="3A6C01CB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(old) = L</w:t>
      </w:r>
    </w:p>
    <w:p w14:paraId="5C8DAAAD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(new) = L +1</w:t>
      </w:r>
    </w:p>
    <w:p w14:paraId="41D99832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53B09ED7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 w:cs="Cambria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w:r w:rsidRPr="00E1722C">
        <w:rPr>
          <w:rFonts w:asciiTheme="minorHAnsi" w:hAnsiTheme="minorHAnsi" w:cs="Cambria"/>
          <w:sz w:val="20"/>
          <w:szCs w:val="20"/>
        </w:rPr>
        <w:t>L+1 – L</w:t>
      </w:r>
    </w:p>
    <w:p w14:paraId="39CA6E6E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       = 1</w:t>
      </w:r>
    </w:p>
    <w:p w14:paraId="25FB4103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32F9DBC5" w14:textId="77777777" w:rsidR="00F535B2" w:rsidRPr="00E1722C" w:rsidRDefault="00F535B2" w:rsidP="00F535B2">
      <w:pPr>
        <w:ind w:left="1077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Amortized time = Actual time +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∆</w:t>
      </w:r>
      <w:r w:rsidRPr="00E1722C">
        <w:rPr>
          <w:rFonts w:ascii="Cambria" w:eastAsiaTheme="minorHAnsi" w:hAnsi="Cambria" w:cs="Cambria"/>
          <w:sz w:val="20"/>
          <w:szCs w:val="20"/>
        </w:rPr>
        <w:t>Φ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</w:t>
      </w:r>
    </w:p>
    <w:p w14:paraId="3670D994" w14:textId="77777777" w:rsidR="00F535B2" w:rsidRPr="00E1722C" w:rsidRDefault="00F535B2" w:rsidP="00F535B2">
      <w:pPr>
        <w:ind w:left="288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≤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(2) +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(1) </w:t>
      </w:r>
    </w:p>
    <w:p w14:paraId="2257C168" w14:textId="77777777" w:rsidR="00F535B2" w:rsidRPr="00E1722C" w:rsidRDefault="00F535B2" w:rsidP="00F535B2">
      <w:pPr>
        <w:ind w:left="21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= 3c </w:t>
      </w:r>
    </w:p>
    <w:p w14:paraId="1BA386EE" w14:textId="77777777" w:rsidR="00F535B2" w:rsidRPr="00E1722C" w:rsidRDefault="00F535B2" w:rsidP="00F535B2">
      <w:pPr>
        <w:ind w:left="21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= O(1)</w:t>
      </w:r>
    </w:p>
    <w:p w14:paraId="6B7C0B43" w14:textId="77777777" w:rsidR="00F535B2" w:rsidRPr="00E1722C" w:rsidRDefault="00F535B2" w:rsidP="00F535B2">
      <w:pPr>
        <w:pStyle w:val="checkboxindent"/>
        <w:rPr>
          <w:rFonts w:asciiTheme="minorHAnsi" w:hAnsiTheme="minorHAnsi"/>
          <w:sz w:val="20"/>
          <w:szCs w:val="20"/>
        </w:rPr>
      </w:pPr>
    </w:p>
    <w:p w14:paraId="10C8E907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      def pop (): return s.pop()</w:t>
      </w:r>
    </w:p>
    <w:p w14:paraId="06A06360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ab/>
      </w:r>
      <w:r w:rsidRPr="00E1722C">
        <w:rPr>
          <w:rFonts w:asciiTheme="minorHAnsi" w:hAnsiTheme="minorHAnsi"/>
          <w:sz w:val="20"/>
          <w:szCs w:val="20"/>
        </w:rPr>
        <w:t>Similarly, for pop operation</w:t>
      </w:r>
    </w:p>
    <w:p w14:paraId="52110555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ab/>
      </w:r>
    </w:p>
    <w:p w14:paraId="72067534" w14:textId="77777777" w:rsidR="00F535B2" w:rsidRPr="00E1722C" w:rsidRDefault="00F535B2" w:rsidP="00F535B2">
      <w:pPr>
        <w:ind w:firstLine="720"/>
        <w:rPr>
          <w:rFonts w:asciiTheme="minorHAnsi" w:hAnsiTheme="minorHAnsi"/>
          <w:sz w:val="20"/>
          <w:szCs w:val="20"/>
        </w:rPr>
      </w:pPr>
      <w:proofErr w:type="gramStart"/>
      <w:r w:rsidRPr="00E1722C">
        <w:rPr>
          <w:rFonts w:asciiTheme="minorHAnsi" w:hAnsiTheme="minorHAnsi"/>
          <w:sz w:val="20"/>
          <w:szCs w:val="20"/>
        </w:rPr>
        <w:t>Pop(</w:t>
      </w:r>
      <w:proofErr w:type="gramEnd"/>
      <w:r w:rsidRPr="00E1722C">
        <w:rPr>
          <w:rFonts w:asciiTheme="minorHAnsi" w:hAnsiTheme="minorHAnsi"/>
          <w:sz w:val="20"/>
          <w:szCs w:val="20"/>
        </w:rPr>
        <w:t>):</w:t>
      </w:r>
    </w:p>
    <w:p w14:paraId="7CCB383C" w14:textId="2E7F23D5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ab/>
      </w:r>
      <w:r w:rsidRPr="00E1722C">
        <w:rPr>
          <w:rFonts w:asciiTheme="minorHAnsi" w:hAnsiTheme="minorHAnsi"/>
          <w:sz w:val="20"/>
          <w:szCs w:val="20"/>
        </w:rPr>
        <w:tab/>
        <w:t xml:space="preserve">       O(1+</w:t>
      </w:r>
      <w:r w:rsidR="00667BE6">
        <w:rPr>
          <w:rFonts w:asciiTheme="minorHAnsi" w:hAnsiTheme="minorHAnsi"/>
          <w:sz w:val="20"/>
          <w:szCs w:val="20"/>
        </w:rPr>
        <w:t>1</w:t>
      </w:r>
      <w:bookmarkStart w:id="0" w:name="_GoBack"/>
      <w:bookmarkEnd w:id="0"/>
      <w:r w:rsidRPr="00E1722C">
        <w:rPr>
          <w:rFonts w:asciiTheme="minorHAnsi" w:hAnsiTheme="minorHAnsi"/>
          <w:sz w:val="20"/>
          <w:szCs w:val="20"/>
        </w:rPr>
        <w:t>) actual time (time to pop an element plus constant additional time).</w:t>
      </w:r>
    </w:p>
    <w:p w14:paraId="1B3948D0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w:r w:rsidRPr="00F535B2">
        <w:rPr>
          <w:rFonts w:ascii="Cambria" w:hAnsi="Cambria" w:cs="Cambria"/>
          <w:sz w:val="20"/>
          <w:szCs w:val="20"/>
        </w:rPr>
        <w:t>Φ</w:t>
      </w:r>
      <w:r w:rsidRPr="00E1722C">
        <w:rPr>
          <w:rFonts w:asciiTheme="minorHAnsi" w:hAnsiTheme="minorHAnsi"/>
          <w:sz w:val="20"/>
          <w:szCs w:val="20"/>
        </w:rPr>
        <w:t xml:space="preserve">(new) - 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(old)</w:t>
      </w:r>
    </w:p>
    <w:p w14:paraId="7FAB2681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63F125FC" w14:textId="77777777" w:rsidR="00F6782F" w:rsidRPr="00E1722C" w:rsidRDefault="00F6782F" w:rsidP="00F6782F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>If L is the old size of stack then,</w:t>
      </w:r>
    </w:p>
    <w:p w14:paraId="354B2FF4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(old) = L</w:t>
      </w:r>
    </w:p>
    <w:p w14:paraId="207B83B3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(new) = L -1</w:t>
      </w:r>
    </w:p>
    <w:p w14:paraId="3D783E9F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4907365F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 w:cs="Cambria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w:r w:rsidRPr="00E1722C">
        <w:rPr>
          <w:rFonts w:asciiTheme="minorHAnsi" w:hAnsiTheme="minorHAnsi" w:cs="Cambria"/>
          <w:sz w:val="20"/>
          <w:szCs w:val="20"/>
        </w:rPr>
        <w:t>L-1 -L</w:t>
      </w:r>
    </w:p>
    <w:p w14:paraId="34BDC7D5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       = -1</w:t>
      </w:r>
    </w:p>
    <w:p w14:paraId="6FA810BD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1D97251D" w14:textId="77777777" w:rsidR="00F535B2" w:rsidRPr="00E1722C" w:rsidRDefault="00F535B2" w:rsidP="00F535B2">
      <w:pPr>
        <w:ind w:left="1077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Amortized time = Actual time +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∆</w:t>
      </w:r>
      <w:r w:rsidRPr="00E1722C">
        <w:rPr>
          <w:rFonts w:ascii="Cambria" w:eastAsiaTheme="minorHAnsi" w:hAnsi="Cambria" w:cs="Cambria"/>
          <w:sz w:val="20"/>
          <w:szCs w:val="20"/>
        </w:rPr>
        <w:t>Φ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</w:t>
      </w:r>
    </w:p>
    <w:p w14:paraId="4A778627" w14:textId="77777777" w:rsidR="00F535B2" w:rsidRPr="00E1722C" w:rsidRDefault="00F535B2" w:rsidP="00F535B2">
      <w:pPr>
        <w:ind w:left="288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≤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(2) -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(1) </w:t>
      </w:r>
    </w:p>
    <w:p w14:paraId="66625DFB" w14:textId="77777777" w:rsidR="00F535B2" w:rsidRPr="00E1722C" w:rsidRDefault="00F535B2" w:rsidP="00F535B2">
      <w:pPr>
        <w:ind w:left="21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= c</w:t>
      </w:r>
    </w:p>
    <w:p w14:paraId="66BC61E3" w14:textId="77777777" w:rsidR="00F535B2" w:rsidRPr="00E1722C" w:rsidRDefault="00F535B2" w:rsidP="00F535B2">
      <w:pPr>
        <w:ind w:left="21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= </w:t>
      </w:r>
      <w:proofErr w:type="gramStart"/>
      <w:r w:rsidRPr="00E1722C">
        <w:rPr>
          <w:rFonts w:asciiTheme="minorHAnsi" w:eastAsiaTheme="minorHAnsi" w:hAnsiTheme="minorHAnsi" w:cstheme="minorBidi"/>
          <w:sz w:val="20"/>
          <w:szCs w:val="20"/>
        </w:rPr>
        <w:t>O(</w:t>
      </w:r>
      <w:proofErr w:type="gramEnd"/>
      <w:r w:rsidRPr="00E1722C">
        <w:rPr>
          <w:rFonts w:asciiTheme="minorHAnsi" w:eastAsiaTheme="minorHAnsi" w:hAnsiTheme="minorHAnsi" w:cstheme="minorBidi"/>
          <w:sz w:val="20"/>
          <w:szCs w:val="20"/>
        </w:rPr>
        <w:t>1)</w:t>
      </w:r>
    </w:p>
    <w:p w14:paraId="64043D65" w14:textId="77777777" w:rsidR="00F535B2" w:rsidRPr="00E1722C" w:rsidRDefault="00F535B2" w:rsidP="00F535B2">
      <w:pPr>
        <w:pStyle w:val="checkboxindent"/>
        <w:rPr>
          <w:rFonts w:asciiTheme="minorHAnsi" w:hAnsiTheme="minorHAnsi"/>
          <w:sz w:val="20"/>
          <w:szCs w:val="20"/>
        </w:rPr>
      </w:pPr>
    </w:p>
    <w:p w14:paraId="11B4362B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</w:p>
    <w:p w14:paraId="498EC75E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      </w:t>
      </w: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def superpop(k, a): </w:t>
      </w:r>
      <w:r w:rsidRPr="00E1722C">
        <w:rPr>
          <w:rFonts w:asciiTheme="minorHAnsi" w:hAnsiTheme="minorHAnsi"/>
          <w:color w:val="19AED7" w:themeColor="accent2"/>
          <w:sz w:val="20"/>
          <w:szCs w:val="20"/>
        </w:rPr>
        <w:tab/>
      </w:r>
      <w:r w:rsidRPr="00E1722C">
        <w:rPr>
          <w:rFonts w:asciiTheme="minorHAnsi" w:hAnsiTheme="minorHAnsi"/>
          <w:color w:val="19AED7" w:themeColor="accent2"/>
          <w:sz w:val="20"/>
          <w:szCs w:val="20"/>
        </w:rPr>
        <w:tab/>
      </w:r>
      <w:r w:rsidRPr="00E1722C">
        <w:rPr>
          <w:rFonts w:asciiTheme="minorHAnsi" w:hAnsiTheme="minorHAnsi"/>
          <w:color w:val="19AED7" w:themeColor="accent2"/>
          <w:sz w:val="20"/>
          <w:szCs w:val="20"/>
        </w:rPr>
        <w:tab/>
        <w:t>// k is an integer, a is an array with size &gt;= k</w:t>
      </w:r>
    </w:p>
    <w:p w14:paraId="05834063" w14:textId="77777777" w:rsidR="00F535B2" w:rsidRPr="00E1722C" w:rsidRDefault="00F535B2" w:rsidP="00F535B2">
      <w:pPr>
        <w:ind w:left="72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i = 0</w:t>
      </w:r>
    </w:p>
    <w:p w14:paraId="1749C446" w14:textId="77777777" w:rsidR="00F535B2" w:rsidRPr="00E1722C" w:rsidRDefault="00F535B2" w:rsidP="00F535B2">
      <w:pPr>
        <w:ind w:left="72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while i &lt; k</w:t>
      </w:r>
    </w:p>
    <w:p w14:paraId="03FB6EA6" w14:textId="77777777" w:rsidR="00F535B2" w:rsidRPr="00E1722C" w:rsidRDefault="00F535B2" w:rsidP="00F535B2">
      <w:pPr>
        <w:ind w:left="720"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a[i] = s.pop()</w:t>
      </w:r>
    </w:p>
    <w:p w14:paraId="5FD09924" w14:textId="77777777" w:rsidR="00F535B2" w:rsidRPr="00E1722C" w:rsidRDefault="00F535B2" w:rsidP="00F535B2">
      <w:pPr>
        <w:ind w:left="1440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i = i + 1</w:t>
      </w:r>
    </w:p>
    <w:p w14:paraId="608FD4D1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08E42E7F" w14:textId="77777777" w:rsidR="00F535B2" w:rsidRPr="00E1722C" w:rsidRDefault="00F535B2" w:rsidP="00F535B2">
      <w:pPr>
        <w:ind w:firstLine="72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 SuperPop():</w:t>
      </w:r>
    </w:p>
    <w:p w14:paraId="34D86613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ab/>
      </w:r>
      <w:r w:rsidRPr="00E1722C">
        <w:rPr>
          <w:rFonts w:asciiTheme="minorHAnsi" w:hAnsiTheme="minorHAnsi"/>
          <w:sz w:val="20"/>
          <w:szCs w:val="20"/>
        </w:rPr>
        <w:tab/>
        <w:t xml:space="preserve">       O(k+1) actual time</w:t>
      </w:r>
    </w:p>
    <w:p w14:paraId="6CD0B99F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w:r w:rsidRPr="00F535B2">
        <w:rPr>
          <w:rFonts w:ascii="Cambria" w:hAnsi="Cambria" w:cs="Cambria"/>
          <w:sz w:val="20"/>
          <w:szCs w:val="20"/>
        </w:rPr>
        <w:t>Φ</w:t>
      </w:r>
      <w:r w:rsidRPr="00E1722C">
        <w:rPr>
          <w:rFonts w:asciiTheme="minorHAnsi" w:hAnsiTheme="minorHAnsi"/>
          <w:sz w:val="20"/>
          <w:szCs w:val="20"/>
        </w:rPr>
        <w:t xml:space="preserve">(new) - 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(old)</w:t>
      </w:r>
    </w:p>
    <w:p w14:paraId="1E6DF6FC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7BA8DC83" w14:textId="77777777" w:rsidR="00F6782F" w:rsidRPr="00E1722C" w:rsidRDefault="00F6782F" w:rsidP="00F6782F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>If L is the old size of stack then,</w:t>
      </w:r>
    </w:p>
    <w:p w14:paraId="18208BEC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(old) = L</w:t>
      </w:r>
    </w:p>
    <w:p w14:paraId="33A499CD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(new) = L -k</w:t>
      </w:r>
    </w:p>
    <w:p w14:paraId="4CAD28BC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2A009747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 w:cs="Cambria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w:r w:rsidRPr="00E1722C">
        <w:rPr>
          <w:rFonts w:asciiTheme="minorHAnsi" w:hAnsiTheme="minorHAnsi" w:cs="Cambria"/>
          <w:sz w:val="20"/>
          <w:szCs w:val="20"/>
        </w:rPr>
        <w:t>L –k - L</w:t>
      </w:r>
    </w:p>
    <w:p w14:paraId="73B8569B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       = -k</w:t>
      </w:r>
    </w:p>
    <w:p w14:paraId="01DF7405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74729318" w14:textId="77777777" w:rsidR="00F535B2" w:rsidRPr="00E1722C" w:rsidRDefault="00F535B2" w:rsidP="00F535B2">
      <w:pPr>
        <w:ind w:left="1077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Amortized time = Actual time +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∆</w:t>
      </w:r>
      <w:r w:rsidRPr="00E1722C">
        <w:rPr>
          <w:rFonts w:ascii="Cambria" w:eastAsiaTheme="minorHAnsi" w:hAnsi="Cambria" w:cs="Cambria"/>
          <w:sz w:val="20"/>
          <w:szCs w:val="20"/>
        </w:rPr>
        <w:t>Φ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</w:t>
      </w:r>
    </w:p>
    <w:p w14:paraId="6A81F129" w14:textId="77777777" w:rsidR="00F535B2" w:rsidRPr="00E1722C" w:rsidRDefault="00F535B2" w:rsidP="00F535B2">
      <w:pPr>
        <w:ind w:left="288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≤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(k+1) -c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(k) </w:t>
      </w:r>
    </w:p>
    <w:p w14:paraId="160DA2F7" w14:textId="77777777" w:rsidR="00F535B2" w:rsidRPr="00E1722C" w:rsidRDefault="00F535B2" w:rsidP="00F535B2">
      <w:pPr>
        <w:ind w:left="21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= c</w:t>
      </w:r>
    </w:p>
    <w:p w14:paraId="243194E1" w14:textId="77777777" w:rsidR="00F535B2" w:rsidRPr="00E1722C" w:rsidRDefault="00F535B2" w:rsidP="00F535B2">
      <w:pPr>
        <w:ind w:left="21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= O(1)</w:t>
      </w:r>
    </w:p>
    <w:p w14:paraId="1D294997" w14:textId="77777777" w:rsidR="00F535B2" w:rsidRPr="00E1722C" w:rsidRDefault="00F535B2" w:rsidP="00F535B2">
      <w:pPr>
        <w:rPr>
          <w:rFonts w:asciiTheme="minorHAnsi" w:eastAsiaTheme="minorHAnsi" w:hAnsiTheme="minorHAnsi" w:cstheme="minorBidi"/>
          <w:sz w:val="20"/>
          <w:szCs w:val="20"/>
        </w:rPr>
      </w:pPr>
    </w:p>
    <w:p w14:paraId="53F8F521" w14:textId="77777777" w:rsidR="00F535B2" w:rsidRPr="00E1722C" w:rsidRDefault="00F535B2" w:rsidP="00F535B2">
      <w:pPr>
        <w:rPr>
          <w:rFonts w:asciiTheme="minorHAnsi" w:eastAsiaTheme="minorHAnsi" w:hAnsiTheme="minorHAnsi" w:cstheme="minorBidi"/>
          <w:sz w:val="20"/>
          <w:szCs w:val="20"/>
        </w:rPr>
      </w:pPr>
    </w:p>
    <w:p w14:paraId="10E0D393" w14:textId="77777777" w:rsidR="00F6782F" w:rsidRPr="00E1722C" w:rsidRDefault="00F6782F" w:rsidP="00F535B2">
      <w:pPr>
        <w:rPr>
          <w:rFonts w:asciiTheme="minorHAnsi" w:eastAsiaTheme="minorHAnsi" w:hAnsiTheme="minorHAnsi" w:cstheme="minorBidi"/>
          <w:sz w:val="20"/>
          <w:szCs w:val="20"/>
        </w:rPr>
      </w:pPr>
    </w:p>
    <w:p w14:paraId="1C21670D" w14:textId="77777777" w:rsidR="00F6782F" w:rsidRPr="00E1722C" w:rsidRDefault="00F6782F" w:rsidP="00F535B2">
      <w:pPr>
        <w:rPr>
          <w:rFonts w:asciiTheme="minorHAnsi" w:eastAsiaTheme="minorHAnsi" w:hAnsiTheme="minorHAnsi" w:cstheme="minorBidi"/>
          <w:sz w:val="20"/>
          <w:szCs w:val="20"/>
        </w:rPr>
      </w:pPr>
    </w:p>
    <w:p w14:paraId="487B1D7D" w14:textId="77777777" w:rsidR="00F6782F" w:rsidRPr="00E1722C" w:rsidRDefault="00F6782F" w:rsidP="00F535B2">
      <w:pPr>
        <w:rPr>
          <w:rFonts w:asciiTheme="minorHAnsi" w:eastAsiaTheme="minorHAnsi" w:hAnsiTheme="minorHAnsi" w:cstheme="minorBidi"/>
          <w:sz w:val="20"/>
          <w:szCs w:val="20"/>
        </w:rPr>
      </w:pPr>
    </w:p>
    <w:p w14:paraId="36270DFE" w14:textId="77777777" w:rsidR="00F6782F" w:rsidRPr="00E1722C" w:rsidRDefault="00F6782F" w:rsidP="00F535B2">
      <w:pPr>
        <w:rPr>
          <w:rFonts w:asciiTheme="minorHAnsi" w:eastAsiaTheme="minorHAnsi" w:hAnsiTheme="minorHAnsi" w:cstheme="minorBidi"/>
          <w:sz w:val="20"/>
          <w:szCs w:val="20"/>
        </w:rPr>
      </w:pPr>
    </w:p>
    <w:p w14:paraId="13508AFD" w14:textId="77777777" w:rsidR="00F6782F" w:rsidRPr="00E1722C" w:rsidRDefault="00F6782F" w:rsidP="00F535B2">
      <w:pPr>
        <w:rPr>
          <w:rFonts w:asciiTheme="minorHAnsi" w:eastAsiaTheme="minorHAnsi" w:hAnsiTheme="minorHAnsi" w:cstheme="minorBidi"/>
          <w:sz w:val="20"/>
          <w:szCs w:val="20"/>
        </w:rPr>
      </w:pPr>
    </w:p>
    <w:p w14:paraId="13F0CADA" w14:textId="77777777" w:rsidR="00F6782F" w:rsidRPr="00E1722C" w:rsidRDefault="00F6782F" w:rsidP="00F535B2">
      <w:pPr>
        <w:rPr>
          <w:rFonts w:asciiTheme="minorHAnsi" w:eastAsiaTheme="minorHAnsi" w:hAnsiTheme="minorHAnsi" w:cstheme="minorBidi"/>
          <w:sz w:val="20"/>
          <w:szCs w:val="20"/>
        </w:rPr>
      </w:pPr>
    </w:p>
    <w:p w14:paraId="17A2D6DA" w14:textId="77777777" w:rsidR="00F535B2" w:rsidRPr="00E1722C" w:rsidRDefault="00F535B2" w:rsidP="00F535B2">
      <w:pPr>
        <w:rPr>
          <w:rFonts w:asciiTheme="minorHAnsi" w:eastAsiaTheme="minorHAnsi" w:hAnsiTheme="minorHAnsi" w:cstheme="minorBidi"/>
          <w:sz w:val="20"/>
          <w:szCs w:val="20"/>
        </w:rPr>
      </w:pPr>
    </w:p>
    <w:p w14:paraId="5D1931E0" w14:textId="77777777" w:rsidR="00F535B2" w:rsidRPr="00E1722C" w:rsidRDefault="00F535B2" w:rsidP="00F535B2">
      <w:pPr>
        <w:rPr>
          <w:rFonts w:asciiTheme="minorHAnsi" w:eastAsiaTheme="minorHAnsi" w:hAnsiTheme="minorHAnsi" w:cstheme="minorBidi"/>
          <w:sz w:val="20"/>
          <w:szCs w:val="20"/>
        </w:rPr>
      </w:pPr>
    </w:p>
    <w:p w14:paraId="2A9B3F8F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F535B2">
        <w:rPr>
          <w:rFonts w:asciiTheme="minorHAnsi" w:hAnsiTheme="minorHAnsi"/>
          <w:color w:val="19AED7" w:themeColor="accent2"/>
          <w:sz w:val="20"/>
          <w:szCs w:val="20"/>
        </w:rPr>
        <w:lastRenderedPageBreak/>
        <w:t xml:space="preserve">2. </w:t>
      </w:r>
    </w:p>
    <w:p w14:paraId="20E21AFB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F535B2">
        <w:rPr>
          <w:rFonts w:asciiTheme="minorHAnsi" w:hAnsiTheme="minorHAnsi"/>
          <w:color w:val="19AED7" w:themeColor="accent2"/>
          <w:sz w:val="20"/>
          <w:szCs w:val="20"/>
        </w:rPr>
        <w:t xml:space="preserve">Suppose we add a superpush operation to the superstack from the previous problem, defined as follows: </w:t>
      </w:r>
    </w:p>
    <w:p w14:paraId="1D31D458" w14:textId="77777777" w:rsidR="00F535B2" w:rsidRPr="00E1722C" w:rsidRDefault="00F535B2" w:rsidP="00F535B2">
      <w:pPr>
        <w:ind w:firstLine="720"/>
        <w:rPr>
          <w:rFonts w:asciiTheme="minorHAnsi" w:hAnsiTheme="minorHAnsi"/>
          <w:color w:val="19AED7" w:themeColor="accent2"/>
          <w:sz w:val="20"/>
          <w:szCs w:val="20"/>
        </w:rPr>
      </w:pPr>
    </w:p>
    <w:p w14:paraId="1BAC008C" w14:textId="77777777" w:rsidR="00F535B2" w:rsidRPr="00E1722C" w:rsidRDefault="00F535B2" w:rsidP="00F535B2">
      <w:pPr>
        <w:ind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F535B2">
        <w:rPr>
          <w:rFonts w:asciiTheme="minorHAnsi" w:hAnsiTheme="minorHAnsi"/>
          <w:color w:val="19AED7" w:themeColor="accent2"/>
          <w:sz w:val="20"/>
          <w:szCs w:val="20"/>
        </w:rPr>
        <w:t xml:space="preserve">def superpush(k,A): // k is an integer, A is an array with size &gt;= k </w:t>
      </w:r>
    </w:p>
    <w:p w14:paraId="309DC6C3" w14:textId="77777777" w:rsidR="00F535B2" w:rsidRPr="00E1722C" w:rsidRDefault="00F535B2" w:rsidP="00F535B2">
      <w:pPr>
        <w:ind w:left="720"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F535B2">
        <w:rPr>
          <w:rFonts w:asciiTheme="minorHAnsi" w:hAnsiTheme="minorHAnsi"/>
          <w:color w:val="19AED7" w:themeColor="accent2"/>
          <w:sz w:val="20"/>
          <w:szCs w:val="20"/>
        </w:rPr>
        <w:t xml:space="preserve">i = 0 </w:t>
      </w:r>
    </w:p>
    <w:p w14:paraId="2FDF00C1" w14:textId="77777777" w:rsidR="00F535B2" w:rsidRPr="00E1722C" w:rsidRDefault="00F535B2" w:rsidP="00F535B2">
      <w:pPr>
        <w:ind w:left="720"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F535B2">
        <w:rPr>
          <w:rFonts w:asciiTheme="minorHAnsi" w:hAnsiTheme="minorHAnsi"/>
          <w:color w:val="19AED7" w:themeColor="accent2"/>
          <w:sz w:val="20"/>
          <w:szCs w:val="20"/>
        </w:rPr>
        <w:t xml:space="preserve">while i &lt; k </w:t>
      </w:r>
    </w:p>
    <w:p w14:paraId="192CC4C2" w14:textId="77777777" w:rsidR="00F535B2" w:rsidRPr="00E1722C" w:rsidRDefault="00F535B2" w:rsidP="00F535B2">
      <w:pPr>
        <w:ind w:left="1440"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F535B2">
        <w:rPr>
          <w:rFonts w:asciiTheme="minorHAnsi" w:hAnsiTheme="minorHAnsi"/>
          <w:color w:val="19AED7" w:themeColor="accent2"/>
          <w:sz w:val="20"/>
          <w:szCs w:val="20"/>
        </w:rPr>
        <w:t xml:space="preserve">S.push(A[i]) </w:t>
      </w:r>
    </w:p>
    <w:p w14:paraId="6584F561" w14:textId="77777777" w:rsidR="00F535B2" w:rsidRPr="00E1722C" w:rsidRDefault="00F535B2" w:rsidP="00F535B2">
      <w:pPr>
        <w:ind w:left="1440"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F535B2">
        <w:rPr>
          <w:rFonts w:asciiTheme="minorHAnsi" w:hAnsiTheme="minorHAnsi"/>
          <w:color w:val="19AED7" w:themeColor="accent2"/>
          <w:sz w:val="20"/>
          <w:szCs w:val="20"/>
        </w:rPr>
        <w:t xml:space="preserve">i = i + 1 </w:t>
      </w:r>
    </w:p>
    <w:p w14:paraId="38C67F34" w14:textId="77777777" w:rsidR="00F535B2" w:rsidRPr="00E1722C" w:rsidRDefault="00F535B2" w:rsidP="00F535B2">
      <w:pPr>
        <w:ind w:left="1440" w:firstLine="720"/>
        <w:rPr>
          <w:rFonts w:asciiTheme="minorHAnsi" w:hAnsiTheme="minorHAnsi"/>
          <w:color w:val="19AED7" w:themeColor="accent2"/>
          <w:sz w:val="20"/>
          <w:szCs w:val="20"/>
        </w:rPr>
      </w:pPr>
    </w:p>
    <w:p w14:paraId="320AB61F" w14:textId="77777777" w:rsidR="00F535B2" w:rsidRPr="00F535B2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F535B2">
        <w:rPr>
          <w:rFonts w:asciiTheme="minorHAnsi" w:hAnsiTheme="minorHAnsi"/>
          <w:color w:val="19AED7" w:themeColor="accent2"/>
          <w:sz w:val="20"/>
          <w:szCs w:val="20"/>
        </w:rPr>
        <w:t>Is it still true that each of the superstack operations uses a constant amortized number of stack operations? Answer YES or NO. If your answer is YES, give an amortized analysis as in the previous problem. (If you need to use a different potential function that is fine, just be sure to define it.) If your answer is NO, explain why.</w:t>
      </w:r>
    </w:p>
    <w:p w14:paraId="5FF9A0FF" w14:textId="77777777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06A23965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The answer is No. </w:t>
      </w:r>
    </w:p>
    <w:p w14:paraId="18809A9B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</w:p>
    <w:p w14:paraId="18B7E7A8" w14:textId="77777777" w:rsidR="00F535B2" w:rsidRPr="00E1722C" w:rsidRDefault="00F6782F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>Explanation</w:t>
      </w:r>
      <w:r w:rsidR="00F535B2" w:rsidRPr="00E1722C">
        <w:rPr>
          <w:rFonts w:asciiTheme="minorHAnsi" w:hAnsiTheme="minorHAnsi"/>
          <w:sz w:val="20"/>
          <w:szCs w:val="20"/>
        </w:rPr>
        <w:t xml:space="preserve">: </w:t>
      </w:r>
    </w:p>
    <w:p w14:paraId="623EC61C" w14:textId="77777777" w:rsidR="00F535B2" w:rsidRPr="00E1722C" w:rsidRDefault="00F535B2" w:rsidP="00F535B2">
      <w:pPr>
        <w:ind w:firstLine="72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>SuperPush(k, A):</w:t>
      </w:r>
    </w:p>
    <w:p w14:paraId="1D431536" w14:textId="77777777" w:rsidR="00F535B2" w:rsidRPr="00E1722C" w:rsidRDefault="00F535B2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ab/>
      </w:r>
      <w:r w:rsidRPr="00E1722C">
        <w:rPr>
          <w:rFonts w:asciiTheme="minorHAnsi" w:hAnsiTheme="minorHAnsi"/>
          <w:sz w:val="20"/>
          <w:szCs w:val="20"/>
        </w:rPr>
        <w:tab/>
        <w:t xml:space="preserve">       O(k+1) actual time (Time to push k elements plus constant additional time).</w:t>
      </w:r>
    </w:p>
    <w:p w14:paraId="319187D1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w:r w:rsidRPr="00F535B2">
        <w:rPr>
          <w:rFonts w:ascii="Cambria" w:hAnsi="Cambria" w:cs="Cambria"/>
          <w:sz w:val="20"/>
          <w:szCs w:val="20"/>
        </w:rPr>
        <w:t>Φ</w:t>
      </w:r>
      <w:r w:rsidRPr="00E1722C">
        <w:rPr>
          <w:rFonts w:asciiTheme="minorHAnsi" w:hAnsiTheme="minorHAnsi"/>
          <w:sz w:val="20"/>
          <w:szCs w:val="20"/>
        </w:rPr>
        <w:t xml:space="preserve">(new) - 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(old)</w:t>
      </w:r>
    </w:p>
    <w:p w14:paraId="3714368A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1D7D2F44" w14:textId="77777777" w:rsidR="00F6782F" w:rsidRPr="00E1722C" w:rsidRDefault="00F6782F" w:rsidP="00F6782F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>If L is the old size of stack then,</w:t>
      </w:r>
    </w:p>
    <w:p w14:paraId="668B0317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(old) = L</w:t>
      </w:r>
    </w:p>
    <w:p w14:paraId="7E027CD1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(new) = L + k</w:t>
      </w:r>
    </w:p>
    <w:p w14:paraId="407B5A9B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574FCFBD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 w:cs="Cambria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w:r w:rsidRPr="00E1722C">
        <w:rPr>
          <w:rFonts w:asciiTheme="minorHAnsi" w:hAnsiTheme="minorHAnsi" w:cs="Cambria"/>
          <w:sz w:val="20"/>
          <w:szCs w:val="20"/>
        </w:rPr>
        <w:t>L</w:t>
      </w:r>
      <w:r w:rsidR="00F6782F" w:rsidRPr="00E1722C">
        <w:rPr>
          <w:rFonts w:asciiTheme="minorHAnsi" w:hAnsiTheme="minorHAnsi" w:cs="Cambria"/>
          <w:sz w:val="20"/>
          <w:szCs w:val="20"/>
        </w:rPr>
        <w:t xml:space="preserve"> </w:t>
      </w:r>
      <w:r w:rsidRPr="00E1722C">
        <w:rPr>
          <w:rFonts w:asciiTheme="minorHAnsi" w:hAnsiTheme="minorHAnsi" w:cs="Cambria"/>
          <w:sz w:val="20"/>
          <w:szCs w:val="20"/>
        </w:rPr>
        <w:t>+</w:t>
      </w:r>
      <w:r w:rsidR="00F6782F" w:rsidRPr="00E1722C">
        <w:rPr>
          <w:rFonts w:asciiTheme="minorHAnsi" w:hAnsiTheme="minorHAnsi" w:cs="Cambria"/>
          <w:sz w:val="20"/>
          <w:szCs w:val="20"/>
        </w:rPr>
        <w:t xml:space="preserve"> </w:t>
      </w:r>
      <w:r w:rsidRPr="00E1722C">
        <w:rPr>
          <w:rFonts w:asciiTheme="minorHAnsi" w:hAnsiTheme="minorHAnsi" w:cs="Cambria"/>
          <w:sz w:val="20"/>
          <w:szCs w:val="20"/>
        </w:rPr>
        <w:t>k – L</w:t>
      </w:r>
    </w:p>
    <w:p w14:paraId="2BE160ED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       = k</w:t>
      </w:r>
    </w:p>
    <w:p w14:paraId="005020B8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1D03E44D" w14:textId="77777777" w:rsidR="00F535B2" w:rsidRPr="00E1722C" w:rsidRDefault="00F535B2" w:rsidP="00F535B2">
      <w:pPr>
        <w:ind w:left="1077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Amortized time = Actual time +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∆</w:t>
      </w:r>
      <w:r w:rsidRPr="00E1722C">
        <w:rPr>
          <w:rFonts w:ascii="Cambria" w:eastAsiaTheme="minorHAnsi" w:hAnsi="Cambria" w:cs="Cambria"/>
          <w:sz w:val="20"/>
          <w:szCs w:val="20"/>
        </w:rPr>
        <w:t>Φ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</w:t>
      </w:r>
    </w:p>
    <w:p w14:paraId="395A0CF4" w14:textId="77777777" w:rsidR="00F535B2" w:rsidRPr="00E1722C" w:rsidRDefault="00F535B2" w:rsidP="00F535B2">
      <w:pPr>
        <w:ind w:left="288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≤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(k+1) +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(k) </w:t>
      </w:r>
    </w:p>
    <w:p w14:paraId="4EAFD098" w14:textId="77777777" w:rsidR="00F535B2" w:rsidRPr="00E1722C" w:rsidRDefault="00F535B2" w:rsidP="00F535B2">
      <w:pPr>
        <w:ind w:left="21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= 2k</w:t>
      </w:r>
    </w:p>
    <w:p w14:paraId="49E23CE5" w14:textId="77777777" w:rsidR="00F535B2" w:rsidRPr="00E1722C" w:rsidRDefault="00F535B2" w:rsidP="00F535B2">
      <w:pPr>
        <w:ind w:left="21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       = O(k)</w:t>
      </w:r>
    </w:p>
    <w:p w14:paraId="074709B1" w14:textId="77777777" w:rsidR="00F535B2" w:rsidRPr="00E1722C" w:rsidRDefault="00F535B2" w:rsidP="00F535B2">
      <w:pPr>
        <w:pStyle w:val="checkboxindent"/>
        <w:rPr>
          <w:rFonts w:asciiTheme="minorHAnsi" w:hAnsiTheme="minorHAnsi"/>
          <w:sz w:val="20"/>
          <w:szCs w:val="20"/>
        </w:rPr>
      </w:pPr>
    </w:p>
    <w:p w14:paraId="4B4B7F60" w14:textId="77777777" w:rsidR="00600433" w:rsidRPr="00E1722C" w:rsidRDefault="00F535B2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>Superpush operation amortized time is O(k), which doesn’t satisfy the constant amortized time</w:t>
      </w:r>
      <w:r w:rsidRPr="00E1722C">
        <w:rPr>
          <w:rFonts w:asciiTheme="minorHAnsi" w:hAnsiTheme="minorHAnsi"/>
          <w:sz w:val="20"/>
          <w:szCs w:val="20"/>
        </w:rPr>
        <w:t>.</w:t>
      </w:r>
    </w:p>
    <w:p w14:paraId="2A6268EF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1C60513F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3619AF1C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125F9B1E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78CE8E7C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273D1AEB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6E3E6430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6A9675D4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2933318A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2C0047B6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21CBDD06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24EAE2BB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6208F892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0D34F4AD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439B3916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34E9C939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07D96D72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3B486ACF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64364A1C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11C5F5E2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72768D2E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491312C0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7BC31F19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sectPr w:rsidR="00F6782F" w:rsidRPr="00E1722C" w:rsidSect="009A7F2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D18DB" w14:textId="77777777" w:rsidR="005867BF" w:rsidRDefault="005867BF" w:rsidP="00600433">
      <w:r>
        <w:separator/>
      </w:r>
    </w:p>
  </w:endnote>
  <w:endnote w:type="continuationSeparator" w:id="0">
    <w:p w14:paraId="294D34F6" w14:textId="77777777" w:rsidR="005867BF" w:rsidRDefault="005867BF" w:rsidP="00600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ckwell">
    <w:panose1 w:val="02060603020205020403"/>
    <w:charset w:val="4D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icrosoft Office Preview Font">
    <w:panose1 w:val="020B0604020202020204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ckwell Condensed">
    <w:panose1 w:val="02060603050405020104"/>
    <w:charset w:val="4D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996922" w14:textId="77777777" w:rsidR="00F1423A" w:rsidRDefault="00F142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1FA97" w14:textId="77777777" w:rsidR="00F1423A" w:rsidRDefault="00F142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FB85D" w14:textId="77777777" w:rsidR="009A5B55" w:rsidRDefault="008872F8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262F9CB4" wp14:editId="0B9B7A83">
              <wp:simplePos x="0" y="0"/>
              <wp:positionH relativeFrom="page">
                <wp:posOffset>6702425</wp:posOffset>
              </wp:positionH>
              <wp:positionV relativeFrom="page">
                <wp:posOffset>9552940</wp:posOffset>
              </wp:positionV>
              <wp:extent cx="1422400" cy="234950"/>
              <wp:effectExtent l="6350" t="8890" r="0" b="3810"/>
              <wp:wrapNone/>
              <wp:docPr id="1" name="AutoShape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100E0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AutoShape 1" o:spid="_x0000_s1026" type="#_x0000_t7" alt="Title: Decorative border" style="position:absolute;margin-left:527.75pt;margin-top:752.2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&#13;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E92738" w14:textId="77777777" w:rsidR="005867BF" w:rsidRDefault="005867BF" w:rsidP="00600433">
      <w:r>
        <w:separator/>
      </w:r>
    </w:p>
  </w:footnote>
  <w:footnote w:type="continuationSeparator" w:id="0">
    <w:p w14:paraId="6C2772BE" w14:textId="77777777" w:rsidR="005867BF" w:rsidRDefault="005867BF" w:rsidP="006004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B4577" w14:textId="77777777" w:rsidR="00F1423A" w:rsidRDefault="00F142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941BCE" w14:textId="77777777" w:rsidR="00F1423A" w:rsidRDefault="00F1423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A464E3" w14:textId="77777777" w:rsidR="00F1423A" w:rsidRDefault="00F142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A65D9"/>
    <w:multiLevelType w:val="hybridMultilevel"/>
    <w:tmpl w:val="F4E0CA82"/>
    <w:lvl w:ilvl="0" w:tplc="5B04053E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A0614"/>
    <w:multiLevelType w:val="hybridMultilevel"/>
    <w:tmpl w:val="D3E6BC1E"/>
    <w:lvl w:ilvl="0" w:tplc="8B0A8DF8">
      <w:start w:val="19"/>
      <w:numFmt w:val="bullet"/>
      <w:lvlText w:val="-"/>
      <w:lvlJc w:val="left"/>
      <w:pPr>
        <w:ind w:left="2060" w:hanging="360"/>
      </w:pPr>
      <w:rPr>
        <w:rFonts w:ascii="Rockwell" w:eastAsia="Times New Roman" w:hAnsi="Rockwel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2" w15:restartNumberingAfterBreak="0">
    <w:nsid w:val="11E537A1"/>
    <w:multiLevelType w:val="hybridMultilevel"/>
    <w:tmpl w:val="AFA27A82"/>
    <w:lvl w:ilvl="0" w:tplc="2E90D76A">
      <w:start w:val="19"/>
      <w:numFmt w:val="bullet"/>
      <w:lvlText w:val="-"/>
      <w:lvlJc w:val="left"/>
      <w:pPr>
        <w:ind w:left="2100" w:hanging="360"/>
      </w:pPr>
      <w:rPr>
        <w:rFonts w:ascii="Rockwell" w:eastAsia="Times New Roman" w:hAnsi="Rockwel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3" w15:restartNumberingAfterBreak="0">
    <w:nsid w:val="1A130B15"/>
    <w:multiLevelType w:val="hybridMultilevel"/>
    <w:tmpl w:val="28A0F62C"/>
    <w:lvl w:ilvl="0" w:tplc="46A211CC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D0CBA"/>
    <w:multiLevelType w:val="hybridMultilevel"/>
    <w:tmpl w:val="9432CD86"/>
    <w:lvl w:ilvl="0" w:tplc="5B04053E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017575"/>
    <w:multiLevelType w:val="hybridMultilevel"/>
    <w:tmpl w:val="B352ED14"/>
    <w:lvl w:ilvl="0" w:tplc="5B04053E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C825C6"/>
    <w:multiLevelType w:val="hybridMultilevel"/>
    <w:tmpl w:val="CE702768"/>
    <w:lvl w:ilvl="0" w:tplc="0780F664">
      <w:start w:val="1"/>
      <w:numFmt w:val="bullet"/>
      <w:pStyle w:val="bullet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E2248C"/>
    <w:multiLevelType w:val="hybridMultilevel"/>
    <w:tmpl w:val="2CA419DE"/>
    <w:lvl w:ilvl="0" w:tplc="D7009E80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437B43"/>
    <w:multiLevelType w:val="hybridMultilevel"/>
    <w:tmpl w:val="903CC374"/>
    <w:lvl w:ilvl="0" w:tplc="76A88960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C03A51"/>
    <w:multiLevelType w:val="hybridMultilevel"/>
    <w:tmpl w:val="EC6C7510"/>
    <w:lvl w:ilvl="0" w:tplc="FACC18E8">
      <w:start w:val="19"/>
      <w:numFmt w:val="bullet"/>
      <w:lvlText w:val="-"/>
      <w:lvlJc w:val="left"/>
      <w:pPr>
        <w:ind w:left="1800" w:hanging="360"/>
      </w:pPr>
      <w:rPr>
        <w:rFonts w:ascii="Rockwell" w:eastAsia="Times New Roman" w:hAnsi="Rockwel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6"/>
  </w:num>
  <w:num w:numId="5">
    <w:abstractNumId w:val="9"/>
  </w:num>
  <w:num w:numId="6">
    <w:abstractNumId w:val="4"/>
  </w:num>
  <w:num w:numId="7">
    <w:abstractNumId w:val="3"/>
  </w:num>
  <w:num w:numId="8">
    <w:abstractNumId w:val="11"/>
  </w:num>
  <w:num w:numId="9">
    <w:abstractNumId w:val="10"/>
  </w:num>
  <w:num w:numId="10">
    <w:abstractNumId w:val="7"/>
  </w:num>
  <w:num w:numId="11">
    <w:abstractNumId w:val="0"/>
  </w:num>
  <w:num w:numId="12">
    <w:abstractNumId w:val="2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removePersonalInformation/>
  <w:removeDateAndTime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5B2"/>
    <w:rsid w:val="00010C92"/>
    <w:rsid w:val="00034A3C"/>
    <w:rsid w:val="00097195"/>
    <w:rsid w:val="00170B79"/>
    <w:rsid w:val="001A25C9"/>
    <w:rsid w:val="0026678F"/>
    <w:rsid w:val="00336B37"/>
    <w:rsid w:val="0035513C"/>
    <w:rsid w:val="00384E3B"/>
    <w:rsid w:val="00534A3E"/>
    <w:rsid w:val="005867BF"/>
    <w:rsid w:val="005D608A"/>
    <w:rsid w:val="00600433"/>
    <w:rsid w:val="006107B4"/>
    <w:rsid w:val="0066288D"/>
    <w:rsid w:val="006644C3"/>
    <w:rsid w:val="00667BE6"/>
    <w:rsid w:val="00693182"/>
    <w:rsid w:val="006C0713"/>
    <w:rsid w:val="00722A2F"/>
    <w:rsid w:val="0072422A"/>
    <w:rsid w:val="00726386"/>
    <w:rsid w:val="00835706"/>
    <w:rsid w:val="008872F8"/>
    <w:rsid w:val="009A5B55"/>
    <w:rsid w:val="009A7F28"/>
    <w:rsid w:val="009B6F5A"/>
    <w:rsid w:val="00A61F45"/>
    <w:rsid w:val="00AC5A9E"/>
    <w:rsid w:val="00B30C18"/>
    <w:rsid w:val="00B57A92"/>
    <w:rsid w:val="00BA4BC4"/>
    <w:rsid w:val="00C55D16"/>
    <w:rsid w:val="00C8063B"/>
    <w:rsid w:val="00D171AC"/>
    <w:rsid w:val="00D64AE6"/>
    <w:rsid w:val="00DB1D49"/>
    <w:rsid w:val="00DE1986"/>
    <w:rsid w:val="00DF6631"/>
    <w:rsid w:val="00E1722C"/>
    <w:rsid w:val="00E72DBD"/>
    <w:rsid w:val="00E81499"/>
    <w:rsid w:val="00F1423A"/>
    <w:rsid w:val="00F535B2"/>
    <w:rsid w:val="00F6782F"/>
    <w:rsid w:val="00F87ACE"/>
    <w:rsid w:val="00FA1C41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71AF9B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678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08A"/>
    <w:pPr>
      <w:pBdr>
        <w:top w:val="single" w:sz="4" w:space="1" w:color="80B350" w:themeColor="accent3"/>
      </w:pBdr>
      <w:spacing w:before="200" w:after="40"/>
      <w:ind w:right="3240"/>
      <w:outlineLvl w:val="0"/>
    </w:pPr>
    <w:rPr>
      <w:rFonts w:asciiTheme="majorHAnsi" w:hAnsiTheme="majorHAnsi"/>
      <w:caps/>
      <w:color w:val="19AED7" w:themeColor="accent2"/>
      <w:sz w:val="28"/>
      <w:szCs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rsid w:val="00AF5119"/>
    <w:pPr>
      <w:outlineLvl w:val="1"/>
    </w:pPr>
    <w:rPr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F5119"/>
    <w:pPr>
      <w:spacing w:before="100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381773"/>
    <w:pPr>
      <w:jc w:val="right"/>
      <w:outlineLvl w:val="3"/>
    </w:pPr>
    <w:rPr>
      <w:rFonts w:asciiTheme="majorHAnsi" w:hAnsiTheme="majorHAnsi"/>
      <w:color w:val="8E034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400E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rsid w:val="004D4571"/>
    <w:pPr>
      <w:keepNext/>
      <w:outlineLvl w:val="5"/>
    </w:pPr>
    <w:rPr>
      <w:color w:val="1B4F7A" w:themeColor="text2" w:themeShade="BF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F5119"/>
    <w:rPr>
      <w:rFonts w:asciiTheme="majorHAnsi" w:hAnsiTheme="majorHAnsi"/>
      <w:caps/>
      <w:color w:val="19AED7" w:themeColor="accent2"/>
      <w:sz w:val="4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8E0344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1B4F7A" w:themeColor="text2" w:themeShade="BF"/>
      <w:sz w:val="60"/>
    </w:rPr>
  </w:style>
  <w:style w:type="paragraph" w:styleId="ListParagraph">
    <w:name w:val="List Paragraph"/>
    <w:basedOn w:val="Normal"/>
    <w:uiPriority w:val="34"/>
    <w:rsid w:val="000D0FB4"/>
    <w:pPr>
      <w:numPr>
        <w:numId w:val="1"/>
      </w:numPr>
      <w:spacing w:after="400"/>
      <w:jc w:val="center"/>
    </w:pPr>
    <w:rPr>
      <w:color w:val="8E0344" w:themeColor="accent1"/>
      <w:sz w:val="32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5D608A"/>
    <w:rPr>
      <w:rFonts w:asciiTheme="majorHAnsi" w:hAnsiTheme="majorHAnsi"/>
      <w:caps/>
      <w:color w:val="19AED7" w:themeColor="accent2"/>
      <w:sz w:val="28"/>
      <w:szCs w:val="56"/>
    </w:rPr>
  </w:style>
  <w:style w:type="paragraph" w:styleId="Title">
    <w:name w:val="Title"/>
    <w:basedOn w:val="Heading3"/>
    <w:next w:val="Normal"/>
    <w:link w:val="TitleChar"/>
    <w:uiPriority w:val="10"/>
    <w:qFormat/>
    <w:rsid w:val="00034A3C"/>
    <w:pPr>
      <w:spacing w:before="60" w:after="280"/>
      <w:jc w:val="left"/>
    </w:pPr>
    <w:rPr>
      <w:noProof/>
      <w:sz w:val="42"/>
    </w:rPr>
  </w:style>
  <w:style w:type="character" w:customStyle="1" w:styleId="TitleChar">
    <w:name w:val="Title Char"/>
    <w:basedOn w:val="DefaultParagraphFont"/>
    <w:link w:val="Title"/>
    <w:uiPriority w:val="10"/>
    <w:rsid w:val="00034A3C"/>
    <w:rPr>
      <w:rFonts w:asciiTheme="majorHAnsi" w:hAnsiTheme="majorHAnsi"/>
      <w:caps/>
      <w:noProof/>
      <w:color w:val="FFFFFF" w:themeColor="background1"/>
      <w:sz w:val="42"/>
      <w:szCs w:val="36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400EE"/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customStyle="1" w:styleId="checkboxindent">
    <w:name w:val="checkbox indent"/>
    <w:basedOn w:val="Normal"/>
    <w:qFormat/>
    <w:rsid w:val="00034A3C"/>
    <w:pPr>
      <w:spacing w:before="20" w:after="20"/>
      <w:ind w:left="357" w:hanging="357"/>
    </w:pPr>
  </w:style>
  <w:style w:type="paragraph" w:customStyle="1" w:styleId="bullet">
    <w:name w:val="bullet"/>
    <w:basedOn w:val="Normal"/>
    <w:rsid w:val="00034A3C"/>
    <w:pPr>
      <w:numPr>
        <w:numId w:val="5"/>
      </w:numPr>
      <w:spacing w:before="20" w:after="20"/>
      <w:ind w:left="538" w:hanging="181"/>
    </w:pPr>
  </w:style>
  <w:style w:type="paragraph" w:styleId="NormalWeb">
    <w:name w:val="Normal (Web)"/>
    <w:basedOn w:val="Normal"/>
    <w:uiPriority w:val="99"/>
    <w:semiHidden/>
    <w:unhideWhenUsed/>
    <w:rsid w:val="00F6782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2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meershinde/Library/Containers/com.microsoft.Word/Data/Library/Application%20Support/Microsoft/Office/16.0/DTS/Search/%7bC2078301-9C6F-8E41-AB14-B5A38EC4E473%7dtf44695686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 tips checklist.dotx</Template>
  <TotalTime>0</TotalTime>
  <Pages>3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2019-01-22T06:10:00Z</dcterms:created>
  <dcterms:modified xsi:type="dcterms:W3CDTF">2019-01-22T06:12:00Z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marmil@microsoft.com</vt:lpwstr>
  </property>
  <property fmtid="{D5CDD505-2E9C-101B-9397-08002B2CF9AE}" pid="5" name="MSIP_Label_f42aa342-8706-4288-bd11-ebb85995028c_SetDate">
    <vt:lpwstr>2018-06-29T15:51:55.0401576Z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0x010100DEEA25CC0A0AC24199CDC46C25B8B0BC</vt:lpwstr>
  </property>
</Properties>
</file>