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9AFF6" w14:textId="5E08556E" w:rsidR="00170B79" w:rsidRPr="00E1722C" w:rsidRDefault="00DE1986" w:rsidP="00034A3C">
      <w:pPr>
        <w:pStyle w:val="Title"/>
        <w:rPr>
          <w:rFonts w:asciiTheme="minorHAnsi" w:hAnsiTheme="minorHAnsi"/>
        </w:rPr>
      </w:pPr>
      <w:r w:rsidRPr="00E1722C">
        <w:rPr>
          <w:rFonts w:asciiTheme="minorHAnsi" w:hAnsiTheme="minorHAnsi"/>
          <w:lang w:val="en-GB" w:eastAsia="en-GB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078CE9A3" wp14:editId="43EBC6E4">
                <wp:simplePos x="0" y="0"/>
                <wp:positionH relativeFrom="page">
                  <wp:posOffset>-114935</wp:posOffset>
                </wp:positionH>
                <wp:positionV relativeFrom="page">
                  <wp:posOffset>532765</wp:posOffset>
                </wp:positionV>
                <wp:extent cx="8020800" cy="3002400"/>
                <wp:effectExtent l="0" t="0" r="0" b="7620"/>
                <wp:wrapNone/>
                <wp:docPr id="6" name="Group 6" descr="Stack of books, blackboard and pencils in holder" title="Background bann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800" cy="3002400"/>
                          <a:chOff x="0" y="0"/>
                          <a:chExt cx="8021320" cy="3003550"/>
                        </a:xfrm>
                      </wpg:grpSpPr>
                      <wps:wsp>
                        <wps:cNvPr id="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AutoShape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Rectangle 64" descr="homework.jpg" title="pencils in holder and stack of books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84EE9E" id="Group 6" o:spid="_x0000_s1026" alt="Title: Background banner - Description: Stack of books, blackboard and pencils in holder" style="position:absolute;margin-left:-9.05pt;margin-top:41.95pt;width:631.55pt;height:236.4pt;z-index:-251401216;mso-position-horizontal-relative:page;mso-position-vertical-relative:page;mso-width-relative:margin;mso-height-relative:margin" coordsize="80213,3003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">
                <v:rect id="Rectangle 62" o:spid="_x0000_s1027" style="position:absolute;width:67437;height:48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&#13;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63" o:spid="_x0000_s1028" type="#_x0000_t7" style="position:absolute;left:53244;top:4857;width:14224;height:23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" fillcolor="#0c566a [1605]" stroked="f" strokecolor="black [3213]" strokeweight=".25pt">
                  <v:shadow opacity="22938f" offset="0"/>
                  <v:textbox inset=",7.2pt,,7.2pt"/>
                </v:shape>
                <v:rect id="Rectangle 64" o:spid="_x0000_s1029" alt="homework.jpg" style="position:absolute;left:53149;top:7143;width:27064;height:228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" stroked="f" strokecolor="black [3213]" strokeweight=".25pt">
                  <v:fill r:id="rId11" o:title="homework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F535B2" w:rsidRPr="00E1722C">
        <w:rPr>
          <w:rFonts w:asciiTheme="minorHAnsi" w:hAnsiTheme="minorHAnsi"/>
        </w:rPr>
        <w:t>cs261P- Data structures hw0</w:t>
      </w:r>
      <w:r w:rsidR="00271139">
        <w:rPr>
          <w:rFonts w:asciiTheme="minorHAnsi" w:hAnsiTheme="minorHAnsi"/>
        </w:rPr>
        <w:t>2</w:t>
      </w:r>
    </w:p>
    <w:p w14:paraId="2E104C02" w14:textId="77777777" w:rsidR="00097195" w:rsidRPr="00E1722C" w:rsidRDefault="008872F8" w:rsidP="00534A3E">
      <w:pPr>
        <w:ind w:right="3240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noProof/>
          <w:color w:val="CE4A07" w:themeColor="accent6" w:themeShade="BF"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739E6E7" wp14:editId="135C101A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7B440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</w:rPr>
                              <w:t>Homework Tips Checklist for Parents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39E6E7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" filled="f" fillcolor="white [3212]" stroked="f" strokecolor="black [3213]" strokeweight=".25pt">
                <v:textbox inset=",7.2pt,,7.2pt">
                  <w:txbxContent>
                    <w:p w14:paraId="66B7B440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</w:rPr>
                        <w:t>Homework Tips Checklist for Parents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535B2" w:rsidRPr="00E1722C">
        <w:rPr>
          <w:rFonts w:asciiTheme="minorHAnsi" w:hAnsiTheme="minorHAnsi"/>
          <w:sz w:val="20"/>
          <w:szCs w:val="20"/>
        </w:rPr>
        <w:t>Name: Sameer Ganesh Shinde</w:t>
      </w:r>
    </w:p>
    <w:p w14:paraId="4240A1D2" w14:textId="77777777" w:rsidR="00F535B2" w:rsidRPr="00E1722C" w:rsidRDefault="00F535B2" w:rsidP="00534A3E">
      <w:pPr>
        <w:ind w:right="3240"/>
        <w:rPr>
          <w:rFonts w:asciiTheme="minorHAnsi" w:hAnsiTheme="minorHAnsi"/>
          <w:color w:val="CE4A07" w:themeColor="accent6" w:themeShade="BF"/>
          <w:sz w:val="20"/>
          <w:szCs w:val="20"/>
        </w:rPr>
      </w:pPr>
      <w:r w:rsidRPr="00E1722C">
        <w:rPr>
          <w:rFonts w:asciiTheme="minorHAnsi" w:hAnsiTheme="minorHAnsi"/>
          <w:color w:val="CE4A07" w:themeColor="accent6" w:themeShade="BF"/>
          <w:sz w:val="20"/>
          <w:szCs w:val="20"/>
        </w:rPr>
        <w:t>UCI ID: 19644693</w:t>
      </w:r>
      <w:r w:rsidRPr="00E1722C">
        <w:rPr>
          <w:rFonts w:asciiTheme="minorHAnsi" w:hAnsiTheme="minorHAnsi"/>
          <w:color w:val="CE4A07" w:themeColor="accent6" w:themeShade="BF"/>
          <w:sz w:val="20"/>
          <w:szCs w:val="20"/>
        </w:rPr>
        <w:tab/>
        <w:t>UCI NetID: sgshinde</w:t>
      </w:r>
    </w:p>
    <w:p w14:paraId="448CDEDD" w14:textId="77777777" w:rsidR="009B6F5A" w:rsidRPr="00E1722C" w:rsidRDefault="009B6F5A" w:rsidP="005D608A">
      <w:pPr>
        <w:pStyle w:val="Heading1"/>
        <w:rPr>
          <w:rFonts w:asciiTheme="minorHAnsi" w:hAnsiTheme="minorHAnsi"/>
          <w:sz w:val="20"/>
          <w:szCs w:val="20"/>
        </w:rPr>
      </w:pPr>
    </w:p>
    <w:p w14:paraId="0AA0DBD7" w14:textId="2479B5FE" w:rsidR="005B43C7" w:rsidRDefault="005B43C7" w:rsidP="005B43C7">
      <w:pPr>
        <w:pStyle w:val="checkboxindent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>1.</w:t>
      </w:r>
      <w:r>
        <w:rPr>
          <w:rFonts w:asciiTheme="minorHAnsi" w:hAnsiTheme="minorHAnsi"/>
          <w:color w:val="19AED7" w:themeColor="accent2"/>
          <w:sz w:val="20"/>
          <w:szCs w:val="20"/>
        </w:rPr>
        <w:tab/>
      </w: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Suppose that r = p/q, where p and q are integers, and that 0 &lt; r &lt; 1/k </w:t>
      </w:r>
    </w:p>
    <w:p w14:paraId="11856B5A" w14:textId="77777777" w:rsidR="005B43C7" w:rsidRDefault="005B43C7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for some integer k ≥ 2. Suppose we are maintaining a set of keys in a </w:t>
      </w:r>
    </w:p>
    <w:p w14:paraId="6F7C4560" w14:textId="77777777" w:rsidR="005B43C7" w:rsidRDefault="005B43C7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hash table, using linear probing. Keys may be added but are never </w:t>
      </w:r>
    </w:p>
    <w:p w14:paraId="45384C08" w14:textId="77777777" w:rsidR="005B43C7" w:rsidRDefault="005B43C7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deleted. Initially, the table size is q and there are p keys in the table </w:t>
      </w:r>
    </w:p>
    <w:p w14:paraId="61CA6D8B" w14:textId="11F3F1C5" w:rsidR="005B43C7" w:rsidRDefault="005B43C7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>(</w:t>
      </w:r>
      <w:r w:rsidRPr="005B43C7">
        <w:rPr>
          <w:rFonts w:asciiTheme="minorHAnsi" w:hAnsiTheme="minorHAnsi"/>
          <w:color w:val="19AED7" w:themeColor="accent2"/>
          <w:sz w:val="20"/>
          <w:szCs w:val="20"/>
        </w:rPr>
        <w:t>so,</w:t>
      </w: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 the load factor is initially r). As we add each key: </w:t>
      </w:r>
    </w:p>
    <w:p w14:paraId="07B7E36E" w14:textId="77777777" w:rsidR="005B43C7" w:rsidRDefault="005B43C7" w:rsidP="005B43C7">
      <w:pPr>
        <w:pStyle w:val="checkboxindent"/>
        <w:ind w:firstLine="363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• If the load factor will remain less than k </w:t>
      </w:r>
      <w:r w:rsidRPr="005B43C7">
        <w:rPr>
          <w:rFonts w:ascii="Rockwell Condensed" w:hAnsi="Rockwell Condensed" w:cs="Rockwell Condensed"/>
          <w:color w:val="19AED7" w:themeColor="accent2"/>
          <w:sz w:val="20"/>
          <w:szCs w:val="20"/>
        </w:rPr>
        <w:t>·</w:t>
      </w: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 r after we add the key, </w:t>
      </w:r>
    </w:p>
    <w:p w14:paraId="41F95DA9" w14:textId="2450F65C" w:rsidR="005B43C7" w:rsidRDefault="005B43C7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 xml:space="preserve">         </w:t>
      </w: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we simply add it. </w:t>
      </w:r>
    </w:p>
    <w:p w14:paraId="04B3DB1E" w14:textId="77777777" w:rsidR="005B43C7" w:rsidRDefault="005B43C7" w:rsidP="005B43C7">
      <w:pPr>
        <w:pStyle w:val="checkboxindent"/>
        <w:ind w:firstLine="363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• If adding the key would make the load factor be k </w:t>
      </w:r>
      <w:r w:rsidRPr="005B43C7">
        <w:rPr>
          <w:rFonts w:ascii="Rockwell Condensed" w:hAnsi="Rockwell Condensed" w:cs="Rockwell Condensed"/>
          <w:color w:val="19AED7" w:themeColor="accent2"/>
          <w:sz w:val="20"/>
          <w:szCs w:val="20"/>
        </w:rPr>
        <w:t>·</w:t>
      </w: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 r or more, </w:t>
      </w:r>
    </w:p>
    <w:p w14:paraId="61D958B4" w14:textId="77777777" w:rsidR="005B43C7" w:rsidRDefault="005B43C7" w:rsidP="005B43C7">
      <w:pPr>
        <w:pStyle w:val="checkboxindent"/>
        <w:ind w:firstLine="363"/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 xml:space="preserve">  </w:t>
      </w: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we allocate a new table k times as large as the original table </w:t>
      </w:r>
    </w:p>
    <w:p w14:paraId="57A4B0A8" w14:textId="77777777" w:rsidR="005B43C7" w:rsidRDefault="005B43C7" w:rsidP="005B43C7">
      <w:pPr>
        <w:pStyle w:val="checkboxindent"/>
        <w:ind w:firstLine="363"/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 xml:space="preserve"> </w:t>
      </w: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(so that after the new key is added, the load factor is r). </w:t>
      </w:r>
    </w:p>
    <w:p w14:paraId="52E69230" w14:textId="77777777" w:rsidR="000E7239" w:rsidRDefault="005B43C7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Show that the amortized cost per add operation is </w:t>
      </w:r>
      <w:proofErr w:type="gramStart"/>
      <w:r w:rsidRPr="005B43C7">
        <w:rPr>
          <w:rFonts w:asciiTheme="minorHAnsi" w:hAnsiTheme="minorHAnsi"/>
          <w:color w:val="19AED7" w:themeColor="accent2"/>
          <w:sz w:val="20"/>
          <w:szCs w:val="20"/>
        </w:rPr>
        <w:t>O(</w:t>
      </w:r>
      <w:proofErr w:type="gramEnd"/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1). </w:t>
      </w:r>
    </w:p>
    <w:p w14:paraId="531ADAF1" w14:textId="3C137E71" w:rsidR="005B43C7" w:rsidRDefault="005B43C7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Assume: </w:t>
      </w:r>
    </w:p>
    <w:p w14:paraId="7AC1A58C" w14:textId="77777777" w:rsidR="005B43C7" w:rsidRDefault="005B43C7" w:rsidP="005B43C7">
      <w:pPr>
        <w:pStyle w:val="checkboxindent"/>
        <w:ind w:firstLine="363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• the cost of adding an item, not counting the cost of re-allocating the table, is O(1). </w:t>
      </w:r>
    </w:p>
    <w:p w14:paraId="7476BFB7" w14:textId="77777777" w:rsidR="005B43C7" w:rsidRDefault="005B43C7" w:rsidP="005B43C7">
      <w:pPr>
        <w:pStyle w:val="checkboxindent"/>
        <w:ind w:firstLine="363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• the cost of re-allocating the table is proportional to size of the new table. </w:t>
      </w:r>
    </w:p>
    <w:p w14:paraId="79044375" w14:textId="0DC90118" w:rsidR="005B43C7" w:rsidRDefault="005B43C7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 w:rsidRPr="005B43C7">
        <w:rPr>
          <w:rFonts w:asciiTheme="minorHAnsi" w:hAnsiTheme="minorHAnsi"/>
          <w:color w:val="19AED7" w:themeColor="accent2"/>
          <w:sz w:val="20"/>
          <w:szCs w:val="20"/>
        </w:rPr>
        <w:t>Suggestion: Choose your potential function carefully!!</w:t>
      </w:r>
    </w:p>
    <w:p w14:paraId="733B9C27" w14:textId="50E28B57" w:rsidR="00D37B70" w:rsidRDefault="00D37B70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</w:p>
    <w:p w14:paraId="1E085629" w14:textId="5DB23719" w:rsidR="00D37B70" w:rsidRPr="005B43C7" w:rsidRDefault="00D37B70" w:rsidP="005B43C7">
      <w:pPr>
        <w:pStyle w:val="checkboxindent"/>
        <w:ind w:firstLine="0"/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 xml:space="preserve">Note: </w:t>
      </w:r>
      <w:r w:rsidR="00F70B65">
        <w:rPr>
          <w:rFonts w:asciiTheme="minorHAnsi" w:hAnsiTheme="minorHAnsi"/>
          <w:color w:val="19AED7" w:themeColor="accent2"/>
          <w:sz w:val="20"/>
          <w:szCs w:val="20"/>
        </w:rPr>
        <w:t>The potential function is figured out</w:t>
      </w:r>
      <w:r>
        <w:rPr>
          <w:rFonts w:asciiTheme="minorHAnsi" w:hAnsiTheme="minorHAnsi"/>
          <w:color w:val="19AED7" w:themeColor="accent2"/>
          <w:sz w:val="20"/>
          <w:szCs w:val="20"/>
        </w:rPr>
        <w:t xml:space="preserve"> with the </w:t>
      </w:r>
      <w:bookmarkStart w:id="0" w:name="_GoBack"/>
      <w:bookmarkEnd w:id="0"/>
      <w:r>
        <w:rPr>
          <w:rFonts w:asciiTheme="minorHAnsi" w:hAnsiTheme="minorHAnsi"/>
          <w:color w:val="19AED7" w:themeColor="accent2"/>
          <w:sz w:val="20"/>
          <w:szCs w:val="20"/>
        </w:rPr>
        <w:t>discussion with fellow classmate Nihal Gandhi</w:t>
      </w:r>
    </w:p>
    <w:p w14:paraId="00A5B851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</w:p>
    <w:p w14:paraId="709CA768" w14:textId="77777777" w:rsidR="00F535B2" w:rsidRPr="00E1722C" w:rsidRDefault="00F535B2" w:rsidP="00F535B2">
      <w:pPr>
        <w:pStyle w:val="checkboxindent"/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sz w:val="20"/>
          <w:szCs w:val="20"/>
        </w:rPr>
        <w:t xml:space="preserve">Ans: </w:t>
      </w:r>
    </w:p>
    <w:p w14:paraId="263175EC" w14:textId="77777777" w:rsidR="00F535B2" w:rsidRPr="00E1722C" w:rsidRDefault="00F535B2" w:rsidP="005B43C7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52859C8D" w14:textId="77777777" w:rsidR="00F535B2" w:rsidRPr="00E1722C" w:rsidRDefault="00F535B2" w:rsidP="00F535B2">
      <w:pPr>
        <w:ind w:firstLine="357"/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>Potential function:</w:t>
      </w:r>
    </w:p>
    <w:p w14:paraId="53E54C2F" w14:textId="3CA43ADB" w:rsidR="00F535B2" w:rsidRDefault="00F535B2" w:rsidP="00F535B2">
      <w:pPr>
        <w:ind w:firstLine="720"/>
        <w:rPr>
          <w:rFonts w:asciiTheme="minorHAnsi" w:hAnsiTheme="minorHAnsi" w:cs="Cambria"/>
          <w:sz w:val="20"/>
          <w:szCs w:val="20"/>
        </w:rPr>
      </w:pPr>
      <w:r w:rsidRPr="00E1722C">
        <w:rPr>
          <w:rFonts w:ascii="Cambria" w:hAnsi="Cambria" w:cs="Cambria"/>
          <w:sz w:val="20"/>
          <w:szCs w:val="20"/>
        </w:rPr>
        <w:t>Φ</w:t>
      </w:r>
      <w:r w:rsidRPr="00E1722C">
        <w:rPr>
          <w:rFonts w:asciiTheme="minorHAnsi" w:hAnsiTheme="minorHAnsi" w:cs="Cambria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(p-</m:t>
        </m:r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r</m:t>
        </m:r>
        <m:r>
          <w:rPr>
            <w:rFonts w:ascii="Cambria Math" w:hAnsi="Cambria Math" w:cs="Cambria"/>
            <w:sz w:val="20"/>
            <w:szCs w:val="20"/>
          </w:rPr>
          <m:t>q)</m:t>
        </m:r>
      </m:oMath>
    </w:p>
    <w:p w14:paraId="6E92CA0D" w14:textId="77777777" w:rsidR="00F15DCC" w:rsidRPr="00E1722C" w:rsidRDefault="00F15DCC" w:rsidP="00F535B2">
      <w:pPr>
        <w:ind w:firstLine="720"/>
        <w:rPr>
          <w:rFonts w:asciiTheme="minorHAnsi" w:hAnsiTheme="minorHAnsi"/>
          <w:sz w:val="20"/>
          <w:szCs w:val="20"/>
        </w:rPr>
      </w:pPr>
    </w:p>
    <w:p w14:paraId="1EA882B7" w14:textId="3D19C972" w:rsidR="00F535B2" w:rsidRDefault="005B43C7" w:rsidP="00F535B2">
      <w:pPr>
        <w:ind w:left="720" w:hanging="360"/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>Key</w:t>
      </w:r>
      <w:r w:rsidR="00F15DCC">
        <w:rPr>
          <w:rFonts w:asciiTheme="minorHAnsi" w:hAnsiTheme="minorHAnsi"/>
          <w:color w:val="19AED7" w:themeColor="accent2"/>
          <w:sz w:val="20"/>
          <w:szCs w:val="20"/>
        </w:rPr>
        <w:t xml:space="preserve"> Information and</w:t>
      </w:r>
      <w:r>
        <w:rPr>
          <w:rFonts w:asciiTheme="minorHAnsi" w:hAnsiTheme="minorHAnsi"/>
          <w:color w:val="19AED7" w:themeColor="accent2"/>
          <w:sz w:val="20"/>
          <w:szCs w:val="20"/>
        </w:rPr>
        <w:t xml:space="preserve"> assumptions:</w:t>
      </w:r>
    </w:p>
    <w:p w14:paraId="2151F05C" w14:textId="1BB2CE99" w:rsidR="00F15DCC" w:rsidRDefault="00F15DCC" w:rsidP="00F535B2">
      <w:pPr>
        <w:ind w:left="720" w:hanging="360"/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ab/>
      </w:r>
    </w:p>
    <w:p w14:paraId="52D727A6" w14:textId="2035B8FD" w:rsidR="005B43C7" w:rsidRPr="00EC0EB4" w:rsidRDefault="00F15DCC" w:rsidP="00F15DCC">
      <w:pPr>
        <w:ind w:left="720" w:hanging="360"/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ab/>
        <w:t>Given:</w:t>
      </w:r>
    </w:p>
    <w:p w14:paraId="254B7EFF" w14:textId="10F403D0" w:rsidR="005B43C7" w:rsidRDefault="00F15DCC" w:rsidP="00EC0EB4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ab/>
      </w:r>
      <w:r>
        <w:rPr>
          <w:rFonts w:asciiTheme="minorHAnsi" w:hAnsiTheme="minorHAnsi"/>
          <w:sz w:val="20"/>
          <w:szCs w:val="20"/>
        </w:rPr>
        <w:tab/>
        <w:t>k &gt;= 2</w:t>
      </w:r>
    </w:p>
    <w:p w14:paraId="2B592959" w14:textId="7C4305C6" w:rsidR="00F15DCC" w:rsidRDefault="00F15DCC" w:rsidP="00EC0EB4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ab/>
      </w:r>
      <w:r>
        <w:rPr>
          <w:rFonts w:asciiTheme="minorHAnsi" w:hAnsiTheme="minorHAnsi"/>
          <w:sz w:val="20"/>
          <w:szCs w:val="20"/>
        </w:rPr>
        <w:tab/>
        <w:t>p = number of keys in hash table</w:t>
      </w:r>
    </w:p>
    <w:p w14:paraId="24A01F05" w14:textId="12B87224" w:rsidR="00F15DCC" w:rsidRDefault="00F15DCC" w:rsidP="00EC0EB4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ab/>
      </w:r>
      <w:r>
        <w:rPr>
          <w:rFonts w:asciiTheme="minorHAnsi" w:hAnsiTheme="minorHAnsi"/>
          <w:sz w:val="20"/>
          <w:szCs w:val="20"/>
        </w:rPr>
        <w:tab/>
        <w:t>q = size of hash table</w:t>
      </w:r>
    </w:p>
    <w:p w14:paraId="48FF80AE" w14:textId="6B0C9102" w:rsidR="00F15DCC" w:rsidRDefault="00F15DCC" w:rsidP="00EC0EB4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ab/>
      </w:r>
      <w:r>
        <w:rPr>
          <w:rFonts w:asciiTheme="minorHAnsi" w:hAnsiTheme="minorHAnsi"/>
          <w:sz w:val="20"/>
          <w:szCs w:val="20"/>
        </w:rPr>
        <w:tab/>
        <w:t>r = p/q</w:t>
      </w:r>
    </w:p>
    <w:p w14:paraId="5C23EB04" w14:textId="77777777" w:rsidR="00025E79" w:rsidRDefault="00025E79" w:rsidP="00EC0EB4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376285E2" w14:textId="236E2E80" w:rsidR="00F15DCC" w:rsidRDefault="00F15DCC" w:rsidP="00EC0EB4">
      <w:pPr>
        <w:pStyle w:val="checkboxindent"/>
        <w:ind w:left="0" w:firstLine="0"/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ab/>
      </w:r>
      <w:r>
        <w:rPr>
          <w:rFonts w:asciiTheme="minorHAnsi" w:hAnsiTheme="minorHAnsi"/>
          <w:color w:val="19AED7" w:themeColor="accent2"/>
          <w:sz w:val="20"/>
          <w:szCs w:val="20"/>
        </w:rPr>
        <w:t>Assumption</w:t>
      </w:r>
      <w:r w:rsidR="00025E79">
        <w:rPr>
          <w:rFonts w:asciiTheme="minorHAnsi" w:hAnsiTheme="minorHAnsi"/>
          <w:color w:val="19AED7" w:themeColor="accent2"/>
          <w:sz w:val="20"/>
          <w:szCs w:val="20"/>
        </w:rPr>
        <w:t xml:space="preserve"> (Derived)</w:t>
      </w:r>
      <w:r>
        <w:rPr>
          <w:rFonts w:asciiTheme="minorHAnsi" w:hAnsiTheme="minorHAnsi"/>
          <w:color w:val="19AED7" w:themeColor="accent2"/>
          <w:sz w:val="20"/>
          <w:szCs w:val="20"/>
        </w:rPr>
        <w:t>:</w:t>
      </w:r>
    </w:p>
    <w:p w14:paraId="0B6D7F91" w14:textId="6A157BD3" w:rsidR="00F15DCC" w:rsidRDefault="00F15DCC" w:rsidP="00EC0EB4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ab/>
      </w:r>
      <w:r>
        <w:rPr>
          <w:rFonts w:asciiTheme="minorHAnsi" w:hAnsiTheme="minorHAnsi"/>
          <w:color w:val="19AED7" w:themeColor="accent2"/>
          <w:sz w:val="20"/>
          <w:szCs w:val="20"/>
        </w:rPr>
        <w:tab/>
      </w:r>
      <w:r w:rsidRPr="00F15DCC">
        <w:rPr>
          <w:rFonts w:asciiTheme="minorHAnsi" w:hAnsiTheme="minorHAnsi"/>
          <w:sz w:val="20"/>
          <w:szCs w:val="20"/>
        </w:rPr>
        <w:t xml:space="preserve">0 &lt; </w:t>
      </w:r>
      <w:r>
        <w:rPr>
          <w:rFonts w:asciiTheme="minorHAnsi" w:hAnsiTheme="minorHAnsi"/>
          <w:sz w:val="20"/>
          <w:szCs w:val="20"/>
        </w:rPr>
        <w:t>r</w:t>
      </w:r>
      <w:r w:rsidR="00BB674E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&lt; 1/k </w:t>
      </w:r>
    </w:p>
    <w:p w14:paraId="6DCBC38C" w14:textId="2E88B2D4" w:rsidR="00F15DCC" w:rsidRPr="00BB674E" w:rsidRDefault="00025E79" w:rsidP="00BB674E">
      <w:pPr>
        <w:pStyle w:val="NormalWeb"/>
      </w:pPr>
      <w:r>
        <w:rPr>
          <w:rFonts w:asciiTheme="minorHAnsi" w:hAnsiTheme="minorHAnsi"/>
          <w:sz w:val="20"/>
          <w:szCs w:val="20"/>
        </w:rPr>
        <w:tab/>
      </w:r>
      <w:r>
        <w:rPr>
          <w:rFonts w:ascii="CambriaMath" w:hAnsi="CambriaMath"/>
          <w:sz w:val="18"/>
          <w:szCs w:val="18"/>
        </w:rPr>
        <w:t xml:space="preserve"> </w:t>
      </w:r>
      <w:r>
        <w:rPr>
          <w:rFonts w:ascii="CambriaMath" w:hAnsi="CambriaMath"/>
          <w:sz w:val="18"/>
          <w:szCs w:val="18"/>
        </w:rPr>
        <w:tab/>
      </w:r>
      <w:r w:rsidR="00BB674E">
        <w:rPr>
          <w:rFonts w:asciiTheme="minorHAnsi" w:hAnsiTheme="minorHAnsi"/>
          <w:sz w:val="20"/>
          <w:szCs w:val="20"/>
        </w:rPr>
        <w:t xml:space="preserve">r </w:t>
      </w:r>
      <w:r>
        <w:rPr>
          <w:rFonts w:asciiTheme="minorHAnsi" w:hAnsiTheme="minorHAnsi"/>
          <w:sz w:val="20"/>
          <w:szCs w:val="20"/>
        </w:rPr>
        <w:t>&lt;</w:t>
      </w:r>
      <w:r>
        <w:rPr>
          <w:rFonts w:asciiTheme="minorHAnsi" w:hAnsiTheme="minorHAnsi"/>
          <w:sz w:val="20"/>
          <w:szCs w:val="20"/>
        </w:rPr>
        <w:t>=</w:t>
      </w:r>
      <w:r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load factor &lt; k.r</w:t>
      </w:r>
    </w:p>
    <w:p w14:paraId="52D8D2BC" w14:textId="1E559CE5" w:rsidR="00F535B2" w:rsidRPr="00E1722C" w:rsidRDefault="00F535B2" w:rsidP="00F535B2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 xml:space="preserve">        </w:t>
      </w:r>
      <w:r w:rsidR="005B43C7">
        <w:rPr>
          <w:rFonts w:asciiTheme="minorHAnsi" w:hAnsiTheme="minorHAnsi"/>
          <w:color w:val="19AED7" w:themeColor="accent2"/>
          <w:sz w:val="20"/>
          <w:szCs w:val="20"/>
        </w:rPr>
        <w:t>Add an element in hash table:</w:t>
      </w:r>
      <w:r w:rsidR="00031D63">
        <w:rPr>
          <w:rFonts w:asciiTheme="minorHAnsi" w:hAnsiTheme="minorHAnsi"/>
          <w:color w:val="19AED7" w:themeColor="accent2"/>
          <w:sz w:val="20"/>
          <w:szCs w:val="20"/>
        </w:rPr>
        <w:t xml:space="preserve"> </w:t>
      </w:r>
      <w:r w:rsidR="00F15DCC"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 If the load factor will remain less than k </w:t>
      </w:r>
      <w:r w:rsidR="00F15DCC" w:rsidRPr="005B43C7">
        <w:rPr>
          <w:rFonts w:ascii="Rockwell Condensed" w:hAnsi="Rockwell Condensed" w:cs="Rockwell Condensed"/>
          <w:color w:val="19AED7" w:themeColor="accent2"/>
          <w:sz w:val="20"/>
          <w:szCs w:val="20"/>
        </w:rPr>
        <w:t>·</w:t>
      </w:r>
      <w:r w:rsidR="00F15DCC"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 r after we add the key</w:t>
      </w:r>
    </w:p>
    <w:p w14:paraId="615D7240" w14:textId="2F5300E2" w:rsidR="00031D63" w:rsidRDefault="00F535B2" w:rsidP="00F535B2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ab/>
      </w:r>
    </w:p>
    <w:p w14:paraId="5771026B" w14:textId="52CB5F43" w:rsidR="00031D63" w:rsidRPr="00E1722C" w:rsidRDefault="00031D63" w:rsidP="00031D63">
      <w:pPr>
        <w:ind w:left="72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O(1+c) actual time (</w:t>
      </w:r>
      <w:r w:rsidRPr="00E1722C">
        <w:rPr>
          <w:rFonts w:asciiTheme="minorHAnsi" w:hAnsiTheme="minorHAnsi"/>
          <w:sz w:val="20"/>
          <w:szCs w:val="20"/>
        </w:rPr>
        <w:t>Time to push an element plus constant additional time).</w:t>
      </w:r>
    </w:p>
    <w:p w14:paraId="25769F56" w14:textId="77777777" w:rsidR="00031D63" w:rsidRDefault="00031D63" w:rsidP="00031D6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ab/>
      </w:r>
    </w:p>
    <w:p w14:paraId="5FC93F03" w14:textId="77777777" w:rsidR="00F535B2" w:rsidRPr="00E1722C" w:rsidRDefault="00F535B2" w:rsidP="00031D63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F535B2">
        <w:rPr>
          <w:rFonts w:ascii="Cambria" w:hAnsi="Cambria" w:cs="Cambria"/>
          <w:sz w:val="20"/>
          <w:szCs w:val="20"/>
        </w:rPr>
        <w:t>Φ</w:t>
      </w:r>
      <w:r w:rsidRPr="00E1722C">
        <w:rPr>
          <w:rFonts w:asciiTheme="minorHAnsi" w:hAnsiTheme="minorHAnsi"/>
          <w:sz w:val="20"/>
          <w:szCs w:val="20"/>
        </w:rPr>
        <w:t xml:space="preserve">(new) - 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</w:t>
      </w:r>
    </w:p>
    <w:p w14:paraId="46833B8B" w14:textId="77777777" w:rsidR="00F535B2" w:rsidRPr="00E1722C" w:rsidRDefault="00F535B2" w:rsidP="00F535B2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7B6A70D9" w14:textId="4D412B2F" w:rsidR="00F15DCC" w:rsidRDefault="00F535B2" w:rsidP="00031D63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 xml:space="preserve">(old) 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(p-r</m:t>
        </m:r>
        <m:r>
          <w:rPr>
            <w:rFonts w:ascii="Cambria Math" w:hAnsi="Cambria Math" w:cs="Cambria"/>
            <w:sz w:val="20"/>
            <w:szCs w:val="20"/>
          </w:rPr>
          <m:t>q)</m:t>
        </m:r>
      </m:oMath>
    </w:p>
    <w:p w14:paraId="3A6C01CB" w14:textId="76999C5A" w:rsidR="00F535B2" w:rsidRDefault="00F535B2" w:rsidP="00031D63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</w:p>
    <w:p w14:paraId="6EB90EED" w14:textId="58227E71" w:rsidR="00031D63" w:rsidRDefault="00F535B2" w:rsidP="00BD40D9">
      <w:pPr>
        <w:pStyle w:val="checkboxindent"/>
        <w:ind w:firstLine="363"/>
        <w:rPr>
          <w:rFonts w:ascii="Cambria" w:hAnsi="Cambria" w:cs="Cambria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(new) =</w:t>
      </w:r>
      <w:r w:rsidR="00BD40D9">
        <w:rPr>
          <w:rFonts w:asciiTheme="minorHAnsi" w:hAnsiTheme="minorHAnsi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(p</m:t>
        </m:r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+1</m:t>
        </m:r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-r</m:t>
        </m:r>
        <m:r>
          <w:rPr>
            <w:rFonts w:ascii="Cambria Math" w:hAnsi="Cambria Math" w:cs="Cambria"/>
            <w:sz w:val="20"/>
            <w:szCs w:val="20"/>
          </w:rPr>
          <m:t>q)</m:t>
        </m:r>
      </m:oMath>
    </w:p>
    <w:p w14:paraId="125B6BE1" w14:textId="77777777" w:rsidR="00031D63" w:rsidRDefault="00031D63" w:rsidP="00031D63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</w:p>
    <w:p w14:paraId="39CA6E6E" w14:textId="0FD3AF96" w:rsidR="00F535B2" w:rsidRDefault="00F535B2" w:rsidP="00031D63">
      <w:pPr>
        <w:pStyle w:val="checkboxindent"/>
        <w:ind w:firstLine="363"/>
        <w:rPr>
          <w:rFonts w:asciiTheme="minorHAnsi" w:hAnsiTheme="minorHAnsi" w:cs="Cambria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lastRenderedPageBreak/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  <m:d>
          <m:dPr>
            <m:ctrlPr>
              <w:rPr>
                <w:rFonts w:ascii="Cambria Math" w:hAnsi="Cambria Math" w:cs="Cambria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p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+1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-r</m:t>
            </m:r>
            <m:r>
              <w:rPr>
                <w:rFonts w:ascii="Cambria Math" w:hAnsi="Cambria Math" w:cs="Cambria"/>
                <w:sz w:val="20"/>
                <w:szCs w:val="20"/>
              </w:rPr>
              <m:t>q</m:t>
            </m:r>
            <m:ctrlPr>
              <w:rPr>
                <w:rFonts w:ascii="Cambria Math" w:hAnsi="Cambria Math" w:cs="Cambria"/>
                <w:i/>
                <w:sz w:val="20"/>
                <w:szCs w:val="20"/>
              </w:rPr>
            </m:ctrlPr>
          </m:e>
        </m:d>
        <m:r>
          <w:rPr>
            <w:rFonts w:ascii="Cambria Math" w:hAnsi="Cambria Math" w:cs="Cambria"/>
            <w:sz w:val="20"/>
            <w:szCs w:val="20"/>
          </w:rPr>
          <m:t xml:space="preserve"> </m:t>
        </m:r>
      </m:oMath>
      <w:r w:rsidR="00BD40D9">
        <w:rPr>
          <w:rFonts w:asciiTheme="minorHAnsi" w:hAnsiTheme="minorHAnsi"/>
          <w:sz w:val="20"/>
          <w:szCs w:val="20"/>
        </w:rPr>
        <w:t xml:space="preserve">-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(p-r</m:t>
        </m:r>
        <m:r>
          <w:rPr>
            <w:rFonts w:ascii="Cambria Math" w:hAnsi="Cambria Math" w:cs="Cambria"/>
            <w:sz w:val="20"/>
            <w:szCs w:val="20"/>
          </w:rPr>
          <m:t>q)</m:t>
        </m:r>
      </m:oMath>
      <w:r w:rsidR="00BD40D9">
        <w:rPr>
          <w:rFonts w:asciiTheme="minorHAnsi" w:hAnsiTheme="minorHAnsi"/>
          <w:sz w:val="20"/>
          <w:szCs w:val="20"/>
        </w:rPr>
        <w:t xml:space="preserve"> </w:t>
      </w:r>
    </w:p>
    <w:p w14:paraId="25FB4103" w14:textId="27E1D2DF" w:rsidR="00F535B2" w:rsidRPr="00E1722C" w:rsidRDefault="00031D63" w:rsidP="00BD40D9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 w:cs="Cambria"/>
          <w:sz w:val="20"/>
          <w:szCs w:val="20"/>
        </w:rPr>
        <w:t xml:space="preserve">       = </w:t>
      </w:r>
      <w:r w:rsidR="00BD40D9" w:rsidRPr="00F535B2">
        <w:rPr>
          <w:rFonts w:asciiTheme="minorHAnsi" w:hAnsiTheme="minorHAnsi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</m:oMath>
    </w:p>
    <w:p w14:paraId="3F9434D0" w14:textId="77777777" w:rsidR="00031D63" w:rsidRDefault="00F535B2" w:rsidP="00031D63">
      <w:pPr>
        <w:ind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Amortized time = Actual time +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∆</w:t>
      </w:r>
      <w:r w:rsidRPr="00E1722C">
        <w:rPr>
          <w:rFonts w:ascii="Cambria" w:eastAsiaTheme="minorHAnsi" w:hAnsi="Cambria" w:cs="Cambria"/>
          <w:sz w:val="20"/>
          <w:szCs w:val="20"/>
        </w:rPr>
        <w:t>Φ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</w:p>
    <w:p w14:paraId="5D57DACD" w14:textId="0DCFB2A2" w:rsidR="00031D63" w:rsidRDefault="00F535B2" w:rsidP="00031D63">
      <w:pPr>
        <w:ind w:left="144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≤ </w:t>
      </w:r>
      <w:r w:rsidR="00031D63">
        <w:rPr>
          <w:rFonts w:asciiTheme="minorHAnsi" w:eastAsiaTheme="minorHAnsi" w:hAnsiTheme="minorHAnsi" w:cstheme="minorBidi"/>
          <w:sz w:val="20"/>
          <w:szCs w:val="20"/>
        </w:rPr>
        <w:t>1+c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+ </w:t>
      </w:r>
      <w:r w:rsidR="00BD40D9" w:rsidRPr="00F535B2">
        <w:rPr>
          <w:rFonts w:asciiTheme="minorHAnsi" w:hAnsiTheme="minorHAnsi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</m:oMath>
    </w:p>
    <w:p w14:paraId="34FE02BD" w14:textId="6BD166B2" w:rsidR="00031D63" w:rsidRDefault="00F535B2" w:rsidP="00031D63">
      <w:pPr>
        <w:ind w:left="144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>= O(1)</w:t>
      </w:r>
    </w:p>
    <w:p w14:paraId="5B5DB864" w14:textId="77777777" w:rsidR="00031D63" w:rsidRDefault="00031D63" w:rsidP="00031D63">
      <w:pPr>
        <w:ind w:left="1440" w:firstLine="720"/>
        <w:rPr>
          <w:rFonts w:asciiTheme="minorHAnsi" w:eastAsiaTheme="minorHAnsi" w:hAnsiTheme="minorHAnsi" w:cstheme="minorBidi"/>
          <w:sz w:val="20"/>
          <w:szCs w:val="20"/>
        </w:rPr>
      </w:pPr>
    </w:p>
    <w:p w14:paraId="3BF28D72" w14:textId="77777777" w:rsidR="00BD40D9" w:rsidRDefault="00031D63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 xml:space="preserve">      </w:t>
      </w:r>
      <w:r>
        <w:rPr>
          <w:rFonts w:asciiTheme="minorHAnsi" w:hAnsiTheme="minorHAnsi"/>
          <w:color w:val="19AED7" w:themeColor="accent2"/>
          <w:sz w:val="20"/>
          <w:szCs w:val="20"/>
        </w:rPr>
        <w:t xml:space="preserve">Add </w:t>
      </w:r>
      <w:r>
        <w:rPr>
          <w:rFonts w:asciiTheme="minorHAnsi" w:hAnsiTheme="minorHAnsi"/>
          <w:color w:val="19AED7" w:themeColor="accent2"/>
          <w:sz w:val="20"/>
          <w:szCs w:val="20"/>
        </w:rPr>
        <w:t>next</w:t>
      </w:r>
      <w:r>
        <w:rPr>
          <w:rFonts w:asciiTheme="minorHAnsi" w:hAnsiTheme="minorHAnsi"/>
          <w:color w:val="19AED7" w:themeColor="accent2"/>
          <w:sz w:val="20"/>
          <w:szCs w:val="20"/>
        </w:rPr>
        <w:t xml:space="preserve"> element in hash table: </w:t>
      </w:r>
      <w:r w:rsidR="00BD40D9"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If adding the key would make the load factor be k </w:t>
      </w:r>
      <w:r w:rsidR="00BD40D9" w:rsidRPr="005B43C7">
        <w:rPr>
          <w:rFonts w:ascii="Rockwell Condensed" w:hAnsi="Rockwell Condensed" w:cs="Rockwell Condensed"/>
          <w:color w:val="19AED7" w:themeColor="accent2"/>
          <w:sz w:val="20"/>
          <w:szCs w:val="20"/>
        </w:rPr>
        <w:t>·</w:t>
      </w:r>
      <w:r w:rsidR="00BD40D9" w:rsidRPr="005B43C7">
        <w:rPr>
          <w:rFonts w:asciiTheme="minorHAnsi" w:hAnsiTheme="minorHAnsi"/>
          <w:color w:val="19AED7" w:themeColor="accent2"/>
          <w:sz w:val="20"/>
          <w:szCs w:val="20"/>
        </w:rPr>
        <w:t xml:space="preserve"> r or more, </w:t>
      </w:r>
    </w:p>
    <w:p w14:paraId="742FFCCF" w14:textId="7351C44B" w:rsidR="00BD40D9" w:rsidRDefault="00BD40D9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 xml:space="preserve">     </w:t>
      </w:r>
      <w:r w:rsidRPr="00BD40D9">
        <w:rPr>
          <w:rFonts w:asciiTheme="minorHAnsi" w:hAnsiTheme="minorHAnsi"/>
          <w:color w:val="19AED7" w:themeColor="accent2"/>
          <w:sz w:val="20"/>
          <w:szCs w:val="20"/>
        </w:rPr>
        <w:t xml:space="preserve"> we allocate a new table k times as large as the original table </w:t>
      </w:r>
    </w:p>
    <w:p w14:paraId="22E46563" w14:textId="6C7DAE82" w:rsidR="00BD40D9" w:rsidRDefault="00BD40D9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  <w:r>
        <w:rPr>
          <w:rFonts w:asciiTheme="minorHAnsi" w:hAnsiTheme="minorHAnsi"/>
          <w:color w:val="19AED7" w:themeColor="accent2"/>
          <w:sz w:val="20"/>
          <w:szCs w:val="20"/>
        </w:rPr>
        <w:tab/>
      </w:r>
    </w:p>
    <w:p w14:paraId="07232D5D" w14:textId="4AC4834E" w:rsidR="00BD40D9" w:rsidRPr="00E1722C" w:rsidRDefault="00BD40D9" w:rsidP="00BD40D9">
      <w:pPr>
        <w:ind w:left="72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O(</w:t>
      </w:r>
      <w:r>
        <w:rPr>
          <w:rFonts w:asciiTheme="minorHAnsi" w:hAnsiTheme="minorHAnsi"/>
          <w:sz w:val="20"/>
          <w:szCs w:val="20"/>
        </w:rPr>
        <w:t>p+1</w:t>
      </w:r>
      <w:r>
        <w:rPr>
          <w:rFonts w:asciiTheme="minorHAnsi" w:hAnsiTheme="minorHAnsi"/>
          <w:sz w:val="20"/>
          <w:szCs w:val="20"/>
        </w:rPr>
        <w:t>) actual time (</w:t>
      </w:r>
      <w:r w:rsidRPr="00E1722C">
        <w:rPr>
          <w:rFonts w:asciiTheme="minorHAnsi" w:hAnsiTheme="minorHAnsi"/>
          <w:sz w:val="20"/>
          <w:szCs w:val="20"/>
        </w:rPr>
        <w:t>Time to push an element plus constant additional time).</w:t>
      </w:r>
    </w:p>
    <w:p w14:paraId="6B8FF331" w14:textId="77777777" w:rsidR="00BD40D9" w:rsidRDefault="00BD40D9" w:rsidP="00BD40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ab/>
      </w:r>
    </w:p>
    <w:p w14:paraId="0C7197AA" w14:textId="77777777" w:rsidR="00BD40D9" w:rsidRPr="00E1722C" w:rsidRDefault="00BD40D9" w:rsidP="00BD40D9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  <w:r w:rsidRPr="00F535B2">
        <w:rPr>
          <w:rFonts w:asciiTheme="minorHAnsi" w:hAnsiTheme="minorHAnsi"/>
          <w:sz w:val="20"/>
          <w:szCs w:val="20"/>
        </w:rPr>
        <w:t>∆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= </w:t>
      </w:r>
      <w:r w:rsidRPr="00F535B2">
        <w:rPr>
          <w:rFonts w:ascii="Cambria" w:hAnsi="Cambria" w:cs="Cambria"/>
          <w:sz w:val="20"/>
          <w:szCs w:val="20"/>
        </w:rPr>
        <w:t>Φ</w:t>
      </w:r>
      <w:r w:rsidRPr="00E1722C">
        <w:rPr>
          <w:rFonts w:asciiTheme="minorHAnsi" w:hAnsiTheme="minorHAnsi"/>
          <w:sz w:val="20"/>
          <w:szCs w:val="20"/>
        </w:rPr>
        <w:t xml:space="preserve">(new) - </w:t>
      </w: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(old)</w:t>
      </w:r>
    </w:p>
    <w:p w14:paraId="7CD407C8" w14:textId="77777777" w:rsidR="00BD40D9" w:rsidRPr="00E1722C" w:rsidRDefault="00BD40D9" w:rsidP="00BD40D9">
      <w:pPr>
        <w:pStyle w:val="checkboxindent"/>
        <w:ind w:left="1797" w:firstLine="0"/>
        <w:rPr>
          <w:rFonts w:asciiTheme="minorHAnsi" w:hAnsiTheme="minorHAnsi"/>
          <w:sz w:val="20"/>
          <w:szCs w:val="20"/>
        </w:rPr>
      </w:pPr>
    </w:p>
    <w:p w14:paraId="6D3B783E" w14:textId="4703C05E" w:rsidR="00BD40D9" w:rsidRDefault="00BD40D9" w:rsidP="00BD40D9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 xml:space="preserve">(old) 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(p-r</m:t>
        </m:r>
        <m:r>
          <w:rPr>
            <w:rFonts w:ascii="Cambria Math" w:hAnsi="Cambria Math" w:cs="Cambria"/>
            <w:sz w:val="20"/>
            <w:szCs w:val="20"/>
          </w:rPr>
          <m:t>q)</m:t>
        </m:r>
      </m:oMath>
    </w:p>
    <w:p w14:paraId="1D80D4A4" w14:textId="77777777" w:rsidR="00BD40D9" w:rsidRDefault="00BD40D9" w:rsidP="00BD40D9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</w:p>
    <w:p w14:paraId="726A63A1" w14:textId="75F7BCCC" w:rsidR="00BD40D9" w:rsidRDefault="00BD40D9" w:rsidP="00BD40D9">
      <w:pPr>
        <w:pStyle w:val="checkboxindent"/>
        <w:ind w:firstLine="363"/>
        <w:rPr>
          <w:rFonts w:ascii="Cambria" w:hAnsi="Cambria" w:cs="Cambria"/>
          <w:sz w:val="20"/>
          <w:szCs w:val="20"/>
        </w:rPr>
      </w:pPr>
      <w:r w:rsidRPr="00F535B2">
        <w:rPr>
          <w:rFonts w:ascii="Cambria" w:hAnsi="Cambria" w:cs="Cambria"/>
          <w:sz w:val="20"/>
          <w:szCs w:val="20"/>
        </w:rPr>
        <w:t>Φ</w:t>
      </w:r>
      <w:r w:rsidRPr="00F535B2">
        <w:rPr>
          <w:rFonts w:asciiTheme="minorHAnsi" w:hAnsiTheme="minorHAnsi"/>
          <w:sz w:val="20"/>
          <w:szCs w:val="20"/>
        </w:rPr>
        <w:t xml:space="preserve"> </w:t>
      </w:r>
      <w:r w:rsidRPr="00E1722C">
        <w:rPr>
          <w:rFonts w:asciiTheme="minorHAnsi" w:hAnsiTheme="minorHAnsi"/>
          <w:sz w:val="20"/>
          <w:szCs w:val="20"/>
        </w:rPr>
        <w:t>(new) =</w:t>
      </w:r>
      <w:r>
        <w:rPr>
          <w:rFonts w:asciiTheme="minorHAnsi" w:hAnsiTheme="minorHAnsi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(p</m:t>
        </m:r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+1</m:t>
        </m:r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-r</m:t>
        </m:r>
        <m:r>
          <w:rPr>
            <w:rFonts w:ascii="Cambria Math" w:hAnsi="Cambria Math" w:cs="Cambria"/>
            <w:sz w:val="20"/>
            <w:szCs w:val="20"/>
          </w:rPr>
          <m:t>k</m:t>
        </m:r>
        <m:r>
          <w:rPr>
            <w:rFonts w:ascii="Cambria Math" w:hAnsi="Cambria Math" w:cs="Cambria"/>
            <w:sz w:val="20"/>
            <w:szCs w:val="20"/>
          </w:rPr>
          <m:t>q)</m:t>
        </m:r>
      </m:oMath>
    </w:p>
    <w:p w14:paraId="767CFF56" w14:textId="77777777" w:rsidR="00BD40D9" w:rsidRDefault="00BD40D9" w:rsidP="00BD40D9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</w:p>
    <w:p w14:paraId="345C7D28" w14:textId="4304C616" w:rsidR="00BD40D9" w:rsidRPr="00025E79" w:rsidRDefault="00BD40D9" w:rsidP="00BD40D9">
      <w:pPr>
        <w:pStyle w:val="checkboxindent"/>
        <w:ind w:firstLine="363"/>
        <w:rPr>
          <w:rFonts w:ascii="Cambria Math" w:hAnsi="Cambria Math" w:cs="Cambria"/>
          <w:sz w:val="20"/>
          <w:szCs w:val="20"/>
        </w:rPr>
      </w:pPr>
      <w:r w:rsidRPr="00025E79">
        <w:rPr>
          <w:rFonts w:ascii="Cambria Math" w:hAnsi="Cambria Math" w:cs="Cambria"/>
          <w:sz w:val="20"/>
          <w:szCs w:val="20"/>
        </w:rPr>
        <w:t xml:space="preserve">∆Φ 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  <m:d>
          <m:dPr>
            <m:ctrlPr>
              <w:rPr>
                <w:rFonts w:ascii="Cambria Math" w:hAnsi="Cambria Math" w:cs="Cambria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p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+1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-r</m:t>
            </m:r>
            <m:r>
              <w:rPr>
                <w:rFonts w:ascii="Cambria Math" w:hAnsi="Cambria Math" w:cs="Cambria"/>
                <w:sz w:val="20"/>
                <w:szCs w:val="20"/>
              </w:rPr>
              <m:t>q</m:t>
            </m:r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e>
        </m:d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 xml:space="preserve"> </m:t>
        </m:r>
      </m:oMath>
      <w:r w:rsidRPr="00025E79">
        <w:rPr>
          <w:rFonts w:ascii="Cambria Math" w:hAnsi="Cambria Math" w:cs="Cambria"/>
          <w:sz w:val="20"/>
          <w:szCs w:val="20"/>
        </w:rPr>
        <w:t xml:space="preserve">-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(p-r</m:t>
        </m:r>
        <m:r>
          <w:rPr>
            <w:rFonts w:ascii="Cambria Math" w:hAnsi="Cambria Math" w:cs="Cambria"/>
            <w:sz w:val="20"/>
            <w:szCs w:val="20"/>
          </w:rPr>
          <m:t>q</m:t>
        </m:r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)</m:t>
        </m:r>
      </m:oMath>
      <w:r w:rsidRPr="00025E79">
        <w:rPr>
          <w:rFonts w:ascii="Cambria Math" w:hAnsi="Cambria Math" w:cs="Cambria"/>
          <w:sz w:val="20"/>
          <w:szCs w:val="20"/>
        </w:rPr>
        <w:t xml:space="preserve"> </w:t>
      </w:r>
    </w:p>
    <w:p w14:paraId="5B3A2532" w14:textId="29300D3D" w:rsidR="00BD40D9" w:rsidRPr="00025E79" w:rsidRDefault="00BD40D9" w:rsidP="00BD40D9">
      <w:pPr>
        <w:pStyle w:val="checkboxindent"/>
        <w:ind w:firstLine="363"/>
        <w:rPr>
          <w:rFonts w:ascii="Cambria Math" w:hAnsi="Cambria Math" w:cs="Cambria"/>
          <w:sz w:val="20"/>
          <w:szCs w:val="20"/>
        </w:rPr>
      </w:pPr>
      <w:r w:rsidRPr="00025E79">
        <w:rPr>
          <w:rFonts w:ascii="Cambria Math" w:hAnsi="Cambria Math" w:cs="Cambria"/>
          <w:sz w:val="20"/>
          <w:szCs w:val="20"/>
        </w:rPr>
        <w:t xml:space="preserve">       = 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 w:rsidRPr="00025E79">
        <w:rPr>
          <w:rFonts w:ascii="Cambria Math" w:hAnsi="Cambria Math" w:cs="Cambria"/>
          <w:sz w:val="20"/>
          <w:szCs w:val="20"/>
        </w:rPr>
        <w:t xml:space="preserve"> </w:t>
      </w:r>
      <w:r w:rsidR="00025E79" w:rsidRPr="00025E79">
        <w:rPr>
          <w:rFonts w:ascii="Cambria Math" w:hAnsi="Cambria Math" w:cs="Cambria"/>
          <w:sz w:val="20"/>
          <w:szCs w:val="20"/>
        </w:rPr>
        <w:t xml:space="preserve">p + </w:t>
      </w:r>
      <w:r w:rsidRPr="00025E79">
        <w:rPr>
          <w:rFonts w:ascii="Cambria Math" w:hAnsi="Cambria Math" w:cs="Cambria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 w:rsidR="00025E79" w:rsidRPr="00025E79">
        <w:rPr>
          <w:rFonts w:ascii="Cambria Math" w:hAnsi="Cambria Math" w:cs="Cambria"/>
          <w:sz w:val="20"/>
          <w:szCs w:val="20"/>
        </w:rPr>
        <w:t xml:space="preserve"> – </w:t>
      </w:r>
      <w:proofErr w:type="spellStart"/>
      <w:r w:rsidR="00025E79" w:rsidRPr="00025E79">
        <w:rPr>
          <w:rFonts w:ascii="Cambria Math" w:hAnsi="Cambria Math" w:cs="Cambria"/>
          <w:sz w:val="20"/>
          <w:szCs w:val="20"/>
        </w:rPr>
        <w:t>rqk</w:t>
      </w:r>
      <w:proofErr w:type="spellEnd"/>
      <w:r w:rsidR="00025E79" w:rsidRPr="00025E79">
        <w:rPr>
          <w:rFonts w:ascii="Cambria Math" w:hAnsi="Cambria Math" w:cs="Cambria"/>
          <w:sz w:val="20"/>
          <w:szCs w:val="20"/>
        </w:rPr>
        <w:t xml:space="preserve">.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 w:rsidR="00025E79" w:rsidRPr="00025E79">
        <w:rPr>
          <w:rFonts w:ascii="Cambria Math" w:hAnsi="Cambria Math" w:cs="Cambria"/>
          <w:sz w:val="20"/>
          <w:szCs w:val="20"/>
        </w:rPr>
        <w:t xml:space="preserve"> -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  <m:r>
          <w:rPr>
            <w:rFonts w:ascii="Cambria Math" w:hAnsi="Cambria Math" w:cs="Cambria"/>
            <w:sz w:val="20"/>
            <w:szCs w:val="20"/>
          </w:rPr>
          <m:t>p</m:t>
        </m:r>
      </m:oMath>
      <w:r w:rsidR="00025E79" w:rsidRPr="00025E79">
        <w:rPr>
          <w:rFonts w:ascii="Cambria Math" w:hAnsi="Cambria Math" w:cs="Cambria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r</m:t>
        </m:r>
        <m:r>
          <w:rPr>
            <w:rFonts w:ascii="Cambria Math" w:hAnsi="Cambria Math" w:cs="Cambria"/>
            <w:sz w:val="20"/>
            <w:szCs w:val="20"/>
          </w:rPr>
          <m:t>q</m:t>
        </m:r>
      </m:oMath>
    </w:p>
    <w:p w14:paraId="1CF1C123" w14:textId="37EEF9BC" w:rsidR="00025E79" w:rsidRDefault="00025E79" w:rsidP="00BD40D9">
      <w:pPr>
        <w:pStyle w:val="checkboxindent"/>
        <w:ind w:firstLine="363"/>
        <w:rPr>
          <w:rFonts w:ascii="Cambria Math" w:hAnsi="Cambria Math" w:cs="Cambria"/>
          <w:iCs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     = </w:t>
      </w:r>
      <w:r w:rsidRPr="00025E79">
        <w:rPr>
          <w:rFonts w:ascii="Cambria Math" w:hAnsi="Cambria Math" w:cs="Cambria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 w:rsidRPr="00025E79">
        <w:rPr>
          <w:rFonts w:ascii="Cambria Math" w:hAnsi="Cambria Math" w:cs="Cambria"/>
          <w:sz w:val="20"/>
          <w:szCs w:val="20"/>
        </w:rPr>
        <w:t xml:space="preserve"> – </w:t>
      </w:r>
      <w:proofErr w:type="spellStart"/>
      <w:r w:rsidRPr="00025E79">
        <w:rPr>
          <w:rFonts w:ascii="Cambria Math" w:hAnsi="Cambria Math" w:cs="Cambria"/>
          <w:sz w:val="20"/>
          <w:szCs w:val="20"/>
        </w:rPr>
        <w:t>rqk</w:t>
      </w:r>
      <w:proofErr w:type="spellEnd"/>
      <w:r w:rsidRPr="00025E79">
        <w:rPr>
          <w:rFonts w:ascii="Cambria Math" w:hAnsi="Cambria Math" w:cs="Cambria"/>
          <w:sz w:val="20"/>
          <w:szCs w:val="20"/>
        </w:rPr>
        <w:t xml:space="preserve">.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>
        <w:rPr>
          <w:rFonts w:ascii="Cambria Math" w:hAnsi="Cambria Math" w:cs="Cambria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>r</m:t>
        </m:r>
        <m:r>
          <w:rPr>
            <w:rFonts w:ascii="Cambria Math" w:hAnsi="Cambria Math" w:cs="Cambria"/>
            <w:sz w:val="20"/>
            <w:szCs w:val="20"/>
          </w:rPr>
          <m:t>q</m:t>
        </m:r>
      </m:oMath>
    </w:p>
    <w:p w14:paraId="35A5118B" w14:textId="09A52E2A" w:rsidR="00025E79" w:rsidRDefault="00025E79" w:rsidP="00BD40D9">
      <w:pPr>
        <w:pStyle w:val="checkboxindent"/>
        <w:ind w:firstLine="363"/>
        <w:rPr>
          <w:rFonts w:ascii="Cambria Math" w:hAnsi="Cambria Math" w:cs="Cambria"/>
          <w:iCs/>
          <w:sz w:val="20"/>
          <w:szCs w:val="20"/>
        </w:rPr>
      </w:pPr>
      <w:r>
        <w:rPr>
          <w:rFonts w:ascii="Cambria Math" w:hAnsi="Cambria Math" w:cs="Cambria"/>
          <w:iCs/>
          <w:sz w:val="20"/>
          <w:szCs w:val="20"/>
        </w:rPr>
        <w:t xml:space="preserve">       </w:t>
      </w:r>
    </w:p>
    <w:p w14:paraId="1F5E8BFA" w14:textId="77777777" w:rsidR="00025E79" w:rsidRPr="00271139" w:rsidRDefault="00025E79" w:rsidP="00025E79">
      <w:pPr>
        <w:pStyle w:val="checkboxindent"/>
        <w:ind w:firstLine="363"/>
        <w:rPr>
          <w:rFonts w:asciiTheme="minorHAnsi" w:eastAsiaTheme="minorHAnsi" w:hAnsiTheme="minorHAnsi" w:cstheme="minorBidi"/>
          <w:sz w:val="20"/>
          <w:szCs w:val="20"/>
        </w:rPr>
      </w:pPr>
      <w:r>
        <w:rPr>
          <w:rFonts w:ascii="Cambria Math" w:hAnsi="Cambria Math" w:cs="Cambria"/>
          <w:iCs/>
          <w:sz w:val="20"/>
          <w:szCs w:val="20"/>
        </w:rPr>
        <w:tab/>
      </w:r>
      <w:r w:rsidRPr="00271139">
        <w:rPr>
          <w:rFonts w:asciiTheme="minorHAnsi" w:eastAsiaTheme="minorHAnsi" w:hAnsiTheme="minorHAnsi" w:cstheme="minorBidi"/>
          <w:sz w:val="20"/>
          <w:szCs w:val="20"/>
        </w:rPr>
        <w:t>From derivation, we know that</w:t>
      </w:r>
    </w:p>
    <w:p w14:paraId="65CD3F5F" w14:textId="7156ABC7" w:rsidR="00025E79" w:rsidRPr="00025E79" w:rsidRDefault="00025E79" w:rsidP="00025E79">
      <w:pPr>
        <w:pStyle w:val="checkboxindent"/>
        <w:ind w:left="1797" w:firstLine="363"/>
        <w:rPr>
          <w:rFonts w:ascii="Cambria Math" w:hAnsi="Cambria Math" w:cs="Cambria"/>
          <w:iCs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load factor </w:t>
      </w:r>
      <w:r>
        <w:rPr>
          <w:rFonts w:asciiTheme="minorHAnsi" w:hAnsiTheme="minorHAnsi"/>
          <w:sz w:val="20"/>
          <w:szCs w:val="20"/>
        </w:rPr>
        <w:t xml:space="preserve">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p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q</m:t>
            </m:r>
          </m:den>
        </m:f>
      </m:oMath>
    </w:p>
    <w:p w14:paraId="28265DD7" w14:textId="65EF74EA" w:rsidR="00025E79" w:rsidRPr="00271139" w:rsidRDefault="00D37B70" w:rsidP="00025E79">
      <w:pPr>
        <w:pStyle w:val="checkboxindent"/>
        <w:ind w:firstLine="363"/>
        <w:rPr>
          <w:rFonts w:asciiTheme="minorHAnsi" w:eastAsiaTheme="minorHAnsi" w:hAnsiTheme="minorHAnsi" w:cstheme="minorBidi"/>
          <w:sz w:val="20"/>
          <w:szCs w:val="20"/>
        </w:rPr>
      </w:pPr>
      <w:r>
        <w:rPr>
          <w:rFonts w:ascii="Cambria Math" w:hAnsi="Cambria Math" w:cs="Cambria"/>
          <w:iCs/>
          <w:sz w:val="20"/>
          <w:szCs w:val="20"/>
        </w:rPr>
        <w:tab/>
      </w:r>
      <w:r>
        <w:rPr>
          <w:rFonts w:ascii="Cambria Math" w:hAnsi="Cambria Math" w:cs="Cambria"/>
          <w:iCs/>
          <w:sz w:val="20"/>
          <w:szCs w:val="20"/>
        </w:rPr>
        <w:tab/>
      </w:r>
      <w:r w:rsidRPr="00271139">
        <w:rPr>
          <w:rFonts w:asciiTheme="minorHAnsi" w:eastAsiaTheme="minorHAnsi" w:hAnsiTheme="minorHAnsi" w:cstheme="minorBidi"/>
          <w:sz w:val="20"/>
          <w:szCs w:val="20"/>
        </w:rPr>
        <w:t>in this case load factor &gt;= k r</w:t>
      </w:r>
    </w:p>
    <w:p w14:paraId="51507B22" w14:textId="0F3B4043" w:rsidR="00D37B70" w:rsidRPr="00271139" w:rsidRDefault="00D37B70" w:rsidP="00025E79">
      <w:pPr>
        <w:pStyle w:val="checkboxindent"/>
        <w:ind w:firstLine="363"/>
        <w:rPr>
          <w:rFonts w:asciiTheme="minorHAnsi" w:eastAsiaTheme="minorHAnsi" w:hAnsiTheme="minorHAnsi" w:cstheme="minorBidi"/>
          <w:sz w:val="20"/>
          <w:szCs w:val="20"/>
        </w:rPr>
      </w:pPr>
      <w:r w:rsidRPr="00271139">
        <w:rPr>
          <w:rFonts w:asciiTheme="minorHAnsi" w:eastAsiaTheme="minorHAnsi" w:hAnsiTheme="minorHAnsi" w:cstheme="minorBidi"/>
          <w:sz w:val="20"/>
          <w:szCs w:val="20"/>
        </w:rPr>
        <w:tab/>
      </w:r>
      <w:r w:rsidRPr="00271139">
        <w:rPr>
          <w:rFonts w:asciiTheme="minorHAnsi" w:eastAsiaTheme="minorHAnsi" w:hAnsiTheme="minorHAnsi" w:cstheme="minorBidi"/>
          <w:sz w:val="20"/>
          <w:szCs w:val="20"/>
        </w:rPr>
        <w:tab/>
        <w:t>Therefore, if we consider,</w:t>
      </w:r>
    </w:p>
    <w:p w14:paraId="46914690" w14:textId="2E652A1F" w:rsidR="00D37B70" w:rsidRPr="00271139" w:rsidRDefault="00D37B70" w:rsidP="00025E79">
      <w:pPr>
        <w:pStyle w:val="checkboxindent"/>
        <w:ind w:firstLine="363"/>
        <w:rPr>
          <w:rFonts w:asciiTheme="minorHAnsi" w:eastAsiaTheme="minorHAnsi" w:hAnsiTheme="minorHAnsi" w:cstheme="minorBidi"/>
          <w:sz w:val="20"/>
          <w:szCs w:val="20"/>
        </w:rPr>
      </w:pPr>
      <w:r w:rsidRPr="00271139">
        <w:rPr>
          <w:rFonts w:asciiTheme="minorHAnsi" w:eastAsiaTheme="minorHAnsi" w:hAnsiTheme="minorHAnsi" w:cstheme="minorBidi"/>
          <w:sz w:val="20"/>
          <w:szCs w:val="20"/>
        </w:rPr>
        <w:tab/>
      </w:r>
      <w:r w:rsidRPr="00271139">
        <w:rPr>
          <w:rFonts w:asciiTheme="minorHAnsi" w:eastAsiaTheme="minorHAnsi" w:hAnsiTheme="minorHAnsi" w:cstheme="minorBidi"/>
          <w:sz w:val="20"/>
          <w:szCs w:val="20"/>
        </w:rPr>
        <w:tab/>
        <w:t>Load factor = kr</w:t>
      </w:r>
    </w:p>
    <w:p w14:paraId="3C8592BB" w14:textId="7A0DBD6D" w:rsidR="00D37B70" w:rsidRPr="00271139" w:rsidRDefault="00D37B70" w:rsidP="00025E79">
      <w:pPr>
        <w:pStyle w:val="checkboxindent"/>
        <w:ind w:firstLine="363"/>
        <w:rPr>
          <w:rFonts w:asciiTheme="minorHAnsi" w:eastAsiaTheme="minorHAnsi" w:hAnsiTheme="minorHAnsi" w:cstheme="minorBidi"/>
          <w:sz w:val="20"/>
          <w:szCs w:val="20"/>
        </w:rPr>
      </w:pPr>
      <w:r w:rsidRPr="00271139">
        <w:rPr>
          <w:rFonts w:asciiTheme="minorHAnsi" w:eastAsiaTheme="minorHAnsi" w:hAnsiTheme="minorHAnsi" w:cstheme="minorBidi"/>
          <w:sz w:val="20"/>
          <w:szCs w:val="20"/>
        </w:rPr>
        <w:tab/>
      </w:r>
      <w:r w:rsidRPr="00271139">
        <w:rPr>
          <w:rFonts w:asciiTheme="minorHAnsi" w:eastAsiaTheme="minorHAnsi" w:hAnsiTheme="minorHAnsi" w:cstheme="minorBidi"/>
          <w:sz w:val="20"/>
          <w:szCs w:val="20"/>
        </w:rPr>
        <w:tab/>
        <w:t>r= load factor / k</w:t>
      </w:r>
    </w:p>
    <w:p w14:paraId="10EFF2DA" w14:textId="6592BDC0" w:rsidR="00D37B70" w:rsidRDefault="00D37B70" w:rsidP="00025E79">
      <w:pPr>
        <w:pStyle w:val="checkboxindent"/>
        <w:ind w:firstLine="363"/>
        <w:rPr>
          <w:rFonts w:ascii="Cambria Math" w:hAnsi="Cambria Math" w:cs="Cambria"/>
          <w:iCs/>
          <w:sz w:val="20"/>
          <w:szCs w:val="20"/>
        </w:rPr>
      </w:pPr>
      <w:r>
        <w:rPr>
          <w:rFonts w:ascii="Cambria Math" w:hAnsi="Cambria Math" w:cs="Cambria"/>
          <w:iCs/>
          <w:sz w:val="20"/>
          <w:szCs w:val="20"/>
        </w:rPr>
        <w:tab/>
      </w:r>
      <w:r>
        <w:rPr>
          <w:rFonts w:ascii="Cambria Math" w:hAnsi="Cambria Math" w:cs="Cambria"/>
          <w:iCs/>
          <w:sz w:val="20"/>
          <w:szCs w:val="20"/>
        </w:rPr>
        <w:tab/>
      </w:r>
      <w:r w:rsidR="00BB674E">
        <w:rPr>
          <w:rFonts w:ascii="Cambria Math" w:hAnsi="Cambria Math" w:cs="Cambria"/>
          <w:iCs/>
          <w:sz w:val="20"/>
          <w:szCs w:val="20"/>
        </w:rPr>
        <w:t xml:space="preserve">  </w:t>
      </w:r>
      <w:r>
        <w:rPr>
          <w:rFonts w:ascii="Cambria Math" w:hAnsi="Cambria Math" w:cs="Cambria"/>
          <w:iCs/>
          <w:sz w:val="20"/>
          <w:szCs w:val="20"/>
        </w:rPr>
        <w:t xml:space="preserve">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p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q</m:t>
            </m:r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den>
        </m:f>
      </m:oMath>
    </w:p>
    <w:p w14:paraId="724B00F0" w14:textId="1A1B67DC" w:rsidR="00025E79" w:rsidRPr="00271139" w:rsidRDefault="00025E79" w:rsidP="00BD40D9">
      <w:pPr>
        <w:pStyle w:val="checkboxindent"/>
        <w:ind w:firstLine="363"/>
        <w:rPr>
          <w:rFonts w:asciiTheme="minorHAnsi" w:eastAsiaTheme="minorHAnsi" w:hAnsiTheme="minorHAnsi" w:cstheme="minorBidi"/>
          <w:sz w:val="20"/>
          <w:szCs w:val="20"/>
        </w:rPr>
      </w:pPr>
      <w:r>
        <w:rPr>
          <w:rFonts w:ascii="Cambria Math" w:hAnsi="Cambria Math" w:cs="Cambria"/>
          <w:iCs/>
          <w:sz w:val="20"/>
          <w:szCs w:val="20"/>
        </w:rPr>
        <w:tab/>
      </w:r>
      <w:r w:rsidR="00D37B70" w:rsidRPr="00271139">
        <w:rPr>
          <w:rFonts w:asciiTheme="minorHAnsi" w:eastAsiaTheme="minorHAnsi" w:hAnsiTheme="minorHAnsi" w:cstheme="minorBidi"/>
          <w:sz w:val="20"/>
          <w:szCs w:val="20"/>
        </w:rPr>
        <w:t>Let’s substitute r</w:t>
      </w:r>
      <w:r w:rsidR="00D8657A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  <w:r w:rsidR="00D37B70" w:rsidRPr="00271139">
        <w:rPr>
          <w:rFonts w:asciiTheme="minorHAnsi" w:eastAsiaTheme="minorHAnsi" w:hAnsiTheme="minorHAnsi" w:cstheme="minorBidi"/>
          <w:sz w:val="20"/>
          <w:szCs w:val="20"/>
        </w:rPr>
        <w:t>with this value</w:t>
      </w:r>
    </w:p>
    <w:p w14:paraId="17B94530" w14:textId="77777777" w:rsidR="00D37B70" w:rsidRPr="00271139" w:rsidRDefault="00D37B70" w:rsidP="00BD40D9">
      <w:pPr>
        <w:pStyle w:val="checkboxindent"/>
        <w:ind w:firstLine="363"/>
        <w:rPr>
          <w:rFonts w:asciiTheme="minorHAnsi" w:eastAsiaTheme="minorHAnsi" w:hAnsiTheme="minorHAnsi" w:cstheme="minorBidi"/>
          <w:sz w:val="20"/>
          <w:szCs w:val="20"/>
        </w:rPr>
      </w:pPr>
    </w:p>
    <w:p w14:paraId="75A8C512" w14:textId="2D5C6467" w:rsidR="00D37B70" w:rsidRDefault="00D37B70" w:rsidP="00BD40D9">
      <w:pPr>
        <w:pStyle w:val="checkboxindent"/>
        <w:ind w:firstLine="363"/>
        <w:rPr>
          <w:rFonts w:ascii="Cambria Math" w:hAnsi="Cambria Math" w:cs="Cambria"/>
          <w:iCs/>
          <w:sz w:val="20"/>
          <w:szCs w:val="20"/>
        </w:rPr>
      </w:pPr>
      <w:r>
        <w:rPr>
          <w:rFonts w:ascii="Cambria Math" w:hAnsi="Cambria Math" w:cs="Cambria"/>
          <w:iCs/>
          <w:sz w:val="20"/>
          <w:szCs w:val="20"/>
        </w:rPr>
        <w:t xml:space="preserve">    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 w:rsidRPr="00025E79">
        <w:rPr>
          <w:rFonts w:ascii="Cambria Math" w:hAnsi="Cambria Math" w:cs="Cambria"/>
          <w:sz w:val="20"/>
          <w:szCs w:val="20"/>
        </w:rPr>
        <w:t xml:space="preserve"> –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p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qk</m:t>
            </m:r>
          </m:den>
        </m:f>
      </m:oMath>
      <w:r w:rsidRPr="00025E79">
        <w:rPr>
          <w:rFonts w:ascii="Cambria Math" w:hAnsi="Cambria Math" w:cs="Cambria"/>
          <w:sz w:val="20"/>
          <w:szCs w:val="20"/>
        </w:rPr>
        <w:t xml:space="preserve">qk.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>
        <w:rPr>
          <w:rFonts w:ascii="Cambria Math" w:hAnsi="Cambria Math" w:cs="Cambria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  <m:r>
          <m:rPr>
            <m:sty m:val="p"/>
          </m:rPr>
          <w:rPr>
            <w:rFonts w:ascii="Cambria Math" w:hAnsi="Cambria Math" w:cs="Cambria"/>
            <w:sz w:val="20"/>
            <w:szCs w:val="20"/>
          </w:rPr>
          <m:t xml:space="preserve"> </m:t>
        </m:r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p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qk</m:t>
            </m:r>
          </m:den>
        </m:f>
        <m:r>
          <w:rPr>
            <w:rFonts w:ascii="Cambria Math" w:hAnsi="Cambria Math" w:cs="Cambria"/>
            <w:sz w:val="20"/>
            <w:szCs w:val="20"/>
          </w:rPr>
          <m:t>q</m:t>
        </m:r>
      </m:oMath>
    </w:p>
    <w:p w14:paraId="0C31434C" w14:textId="7C81C932" w:rsidR="00D37B70" w:rsidRDefault="00D37B70" w:rsidP="00BD40D9">
      <w:pPr>
        <w:pStyle w:val="checkboxindent"/>
        <w:ind w:firstLine="363"/>
        <w:rPr>
          <w:rFonts w:ascii="Cambria Math" w:hAnsi="Cambria Math" w:cs="Cambria"/>
          <w:sz w:val="20"/>
          <w:szCs w:val="20"/>
        </w:rPr>
      </w:pPr>
      <w:r>
        <w:rPr>
          <w:rFonts w:ascii="Cambria Math" w:hAnsi="Cambria Math" w:cs="Cambria"/>
          <w:iCs/>
          <w:sz w:val="20"/>
          <w:szCs w:val="20"/>
        </w:rPr>
        <w:t xml:space="preserve">    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>
        <w:rPr>
          <w:rFonts w:ascii="Cambria Math" w:hAnsi="Cambria Math" w:cs="Cambria"/>
          <w:sz w:val="20"/>
          <w:szCs w:val="20"/>
        </w:rPr>
        <w:t xml:space="preserve"> – p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  <w:r>
        <w:rPr>
          <w:rFonts w:ascii="Cambria Math" w:hAnsi="Cambria Math" w:cs="Cambria"/>
          <w:sz w:val="20"/>
          <w:szCs w:val="20"/>
        </w:rPr>
        <w:t xml:space="preserve"> +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p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</m:oMath>
    </w:p>
    <w:p w14:paraId="1A107CA0" w14:textId="0AC4C998" w:rsidR="00D37B70" w:rsidRDefault="00D37B70" w:rsidP="00BD40D9">
      <w:pPr>
        <w:pStyle w:val="checkboxindent"/>
        <w:ind w:firstLine="363"/>
        <w:rPr>
          <w:rFonts w:ascii="Cambria Math" w:hAnsi="Cambria Math" w:cs="Cambria"/>
          <w:sz w:val="20"/>
          <w:szCs w:val="20"/>
        </w:rPr>
      </w:pPr>
      <w:r>
        <w:rPr>
          <w:rFonts w:ascii="Cambria Math" w:hAnsi="Cambria Math" w:cs="Cambria"/>
          <w:sz w:val="20"/>
          <w:szCs w:val="20"/>
        </w:rPr>
        <w:t xml:space="preserve">    = </w:t>
      </w:r>
      <m:oMath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  <m:r>
          <w:rPr>
            <w:rFonts w:ascii="Cambria Math" w:hAnsi="Cambria Math" w:cs="Cambria"/>
            <w:sz w:val="20"/>
            <w:szCs w:val="20"/>
          </w:rPr>
          <m:t>-p(</m:t>
        </m:r>
        <m:f>
          <m:fPr>
            <m:ctrlPr>
              <w:rPr>
                <w:rFonts w:ascii="Cambria Math" w:hAnsi="Cambria Math" w:cs="Cambria"/>
                <w:sz w:val="20"/>
                <w:szCs w:val="20"/>
              </w:rPr>
            </m:ctrlPr>
          </m:fPr>
          <m:num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w:rPr>
                <w:rFonts w:ascii="Cambria Math" w:hAnsi="Cambria Math" w:cs="Cambria"/>
                <w:sz w:val="20"/>
                <w:szCs w:val="20"/>
              </w:rPr>
              <m:t>-1</m:t>
            </m:r>
          </m:num>
          <m:den>
            <m:r>
              <w:rPr>
                <w:rFonts w:ascii="Cambria Math" w:hAnsi="Cambria Math" w:cs="Cambria"/>
                <w:sz w:val="20"/>
                <w:szCs w:val="20"/>
              </w:rPr>
              <m:t>k</m:t>
            </m:r>
            <m:r>
              <m:rPr>
                <m:sty m:val="p"/>
              </m:rPr>
              <w:rPr>
                <w:rFonts w:ascii="Cambria Math" w:hAnsi="Cambria Math" w:cs="Cambria"/>
                <w:sz w:val="20"/>
                <w:szCs w:val="20"/>
              </w:rPr>
              <m:t>-1</m:t>
            </m:r>
          </m:den>
        </m:f>
        <m:r>
          <w:rPr>
            <w:rFonts w:ascii="Cambria Math" w:hAnsi="Cambria Math" w:cs="Cambria"/>
            <w:sz w:val="20"/>
            <w:szCs w:val="20"/>
          </w:rPr>
          <m:t>)</m:t>
        </m:r>
      </m:oMath>
    </w:p>
    <w:p w14:paraId="3A768CCF" w14:textId="7D3605A7" w:rsidR="00D37B70" w:rsidRDefault="00D37B70" w:rsidP="00BD40D9">
      <w:pPr>
        <w:pStyle w:val="checkboxindent"/>
        <w:ind w:firstLine="363"/>
        <w:rPr>
          <w:rFonts w:ascii="Cambria Math" w:hAnsi="Cambria Math" w:cs="Cambria"/>
          <w:sz w:val="20"/>
          <w:szCs w:val="20"/>
        </w:rPr>
      </w:pPr>
      <w:r>
        <w:rPr>
          <w:rFonts w:ascii="Cambria Math" w:hAnsi="Cambria Math" w:cs="Cambria"/>
          <w:sz w:val="20"/>
          <w:szCs w:val="20"/>
        </w:rPr>
        <w:t xml:space="preserve">    = -p</w:t>
      </w:r>
    </w:p>
    <w:p w14:paraId="1C83E2D0" w14:textId="77777777" w:rsidR="00D37B70" w:rsidRPr="00E1722C" w:rsidRDefault="00D37B70" w:rsidP="00BD40D9">
      <w:pPr>
        <w:pStyle w:val="checkboxindent"/>
        <w:ind w:firstLine="363"/>
        <w:rPr>
          <w:rFonts w:asciiTheme="minorHAnsi" w:hAnsiTheme="minorHAnsi"/>
          <w:sz w:val="20"/>
          <w:szCs w:val="20"/>
        </w:rPr>
      </w:pPr>
    </w:p>
    <w:p w14:paraId="60B1DBCF" w14:textId="77777777" w:rsidR="00BD40D9" w:rsidRDefault="00BD40D9" w:rsidP="00BD40D9">
      <w:pPr>
        <w:ind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Amortized time = Actual time + c </w:t>
      </w:r>
      <w:r w:rsidRPr="00E1722C">
        <w:rPr>
          <w:rFonts w:ascii="Rockwell Condensed" w:eastAsiaTheme="minorHAnsi" w:hAnsi="Rockwell Condensed" w:cs="Rockwell Condensed"/>
          <w:sz w:val="20"/>
          <w:szCs w:val="20"/>
        </w:rPr>
        <w:t>·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∆</w:t>
      </w:r>
      <w:r w:rsidRPr="00E1722C">
        <w:rPr>
          <w:rFonts w:ascii="Cambria" w:eastAsiaTheme="minorHAnsi" w:hAnsi="Cambria" w:cs="Cambria"/>
          <w:sz w:val="20"/>
          <w:szCs w:val="20"/>
        </w:rPr>
        <w:t>Φ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</w:p>
    <w:p w14:paraId="224A7C94" w14:textId="0D8DA393" w:rsidR="00BD40D9" w:rsidRPr="00D37B70" w:rsidRDefault="00BD40D9" w:rsidP="00BD40D9">
      <w:pPr>
        <w:ind w:left="1440" w:firstLine="720"/>
        <w:rPr>
          <w:rFonts w:ascii="Rockwell Condensed" w:eastAsiaTheme="minorHAnsi" w:hAnsi="Rockwell Condensed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≤ </w:t>
      </w:r>
      <w:r w:rsidR="00D37B70">
        <w:rPr>
          <w:rFonts w:asciiTheme="minorHAnsi" w:eastAsiaTheme="minorHAnsi" w:hAnsiTheme="minorHAnsi" w:cstheme="minorBidi"/>
          <w:sz w:val="20"/>
          <w:szCs w:val="20"/>
        </w:rPr>
        <w:t>(p+1</w:t>
      </w:r>
      <w:r w:rsidRPr="00E1722C">
        <w:rPr>
          <w:rFonts w:asciiTheme="minorHAnsi" w:eastAsiaTheme="minorHAnsi" w:hAnsiTheme="minorHAnsi" w:cstheme="minorBidi"/>
          <w:sz w:val="20"/>
          <w:szCs w:val="20"/>
        </w:rPr>
        <w:t xml:space="preserve"> </w:t>
      </w:r>
      <w:r w:rsidR="00D37B70">
        <w:rPr>
          <w:rFonts w:asciiTheme="minorHAnsi" w:eastAsiaTheme="minorHAnsi" w:hAnsiTheme="minorHAnsi" w:cstheme="minorBidi"/>
          <w:sz w:val="20"/>
          <w:szCs w:val="20"/>
        </w:rPr>
        <w:t>-p) c</w:t>
      </w:r>
    </w:p>
    <w:p w14:paraId="1E99EE38" w14:textId="77777777" w:rsidR="00BD40D9" w:rsidRDefault="00BD40D9" w:rsidP="00BD40D9">
      <w:pPr>
        <w:ind w:left="144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E1722C">
        <w:rPr>
          <w:rFonts w:asciiTheme="minorHAnsi" w:eastAsiaTheme="minorHAnsi" w:hAnsiTheme="minorHAnsi" w:cstheme="minorBidi"/>
          <w:sz w:val="20"/>
          <w:szCs w:val="20"/>
        </w:rPr>
        <w:t>= O(1)</w:t>
      </w:r>
    </w:p>
    <w:p w14:paraId="2C9CADFC" w14:textId="0E5FBD16" w:rsidR="00BD40D9" w:rsidRDefault="00BD40D9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09E59D4F" w14:textId="48D08889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0312C963" w14:textId="02C497BC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4AFDC6B0" w14:textId="04BC320A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42D86F3E" w14:textId="04306D8D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50E76D66" w14:textId="595CBE37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55FA2DDA" w14:textId="79BDF748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07C4855D" w14:textId="193CEC2C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513D0DFA" w14:textId="2E4E204A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06398304" w14:textId="6763D28B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7B911122" w14:textId="074B421C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3DE75302" w14:textId="6E6858F4" w:rsidR="00F5399C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6FC967FB" w14:textId="77777777" w:rsidR="00F5399C" w:rsidRDefault="00F5399C" w:rsidP="00F5399C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lastRenderedPageBreak/>
        <w:t xml:space="preserve">2. In class we described a way of preventing infinite loops in the set algorithm of cuckoo hashing, by counting steps and stopping when the count gets too large. This method has a problem: you need to know the constant factor to use in the </w:t>
      </w:r>
      <w:r w:rsidRPr="00F5399C">
        <w:rPr>
          <w:rFonts w:ascii="Cambria" w:hAnsi="Cambria" w:cs="Cambria"/>
          <w:color w:val="19AED7" w:themeColor="accent2"/>
          <w:sz w:val="20"/>
          <w:szCs w:val="20"/>
        </w:rPr>
        <w:t>Θ</w:t>
      </w: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(log n) bound on the number of steps. Describe an alternative method of preventing infinite loops, without counting, by detecting a loop whenever it happens. </w:t>
      </w:r>
    </w:p>
    <w:p w14:paraId="4A5C24CA" w14:textId="77777777" w:rsidR="00F5399C" w:rsidRDefault="00F5399C" w:rsidP="00F5399C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Ideally, your solution should </w:t>
      </w:r>
    </w:p>
    <w:p w14:paraId="2611FA33" w14:textId="77777777" w:rsidR="00F5399C" w:rsidRDefault="00F5399C" w:rsidP="00F5399C">
      <w:pPr>
        <w:ind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• Use a constant amount of additional memory </w:t>
      </w:r>
    </w:p>
    <w:p w14:paraId="2844021D" w14:textId="77777777" w:rsidR="00F5399C" w:rsidRDefault="00F5399C" w:rsidP="00F5399C">
      <w:pPr>
        <w:ind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• Only perform a constant amount of additional work per step of the set algorithm </w:t>
      </w:r>
    </w:p>
    <w:p w14:paraId="498FCB22" w14:textId="77777777" w:rsidR="00F5399C" w:rsidRDefault="00F5399C" w:rsidP="00F5399C">
      <w:pPr>
        <w:ind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• Not use a step counter </w:t>
      </w:r>
    </w:p>
    <w:p w14:paraId="7847ED9E" w14:textId="77777777" w:rsidR="00F5399C" w:rsidRDefault="00F5399C" w:rsidP="00F5399C">
      <w:pPr>
        <w:ind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• Detect any loop within a number of steps proportional to the number of keys involved in the loop </w:t>
      </w:r>
    </w:p>
    <w:p w14:paraId="47D5E569" w14:textId="77777777" w:rsidR="00F5399C" w:rsidRDefault="00F5399C" w:rsidP="00F5399C">
      <w:pPr>
        <w:ind w:firstLine="720"/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• Only report that there is a loop when the set algorithm really has an infinite loop </w:t>
      </w:r>
    </w:p>
    <w:p w14:paraId="5E7DED42" w14:textId="73CED777" w:rsidR="00F5399C" w:rsidRPr="00F5399C" w:rsidRDefault="00F5399C" w:rsidP="00F5399C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>(Hint: consider what happens to the key given as the original argument to the set algorithm during a loop.)</w:t>
      </w:r>
    </w:p>
    <w:p w14:paraId="342971B1" w14:textId="77777777" w:rsidR="00F5399C" w:rsidRPr="00BD40D9" w:rsidRDefault="00F5399C" w:rsidP="00BD40D9">
      <w:pPr>
        <w:rPr>
          <w:rFonts w:asciiTheme="minorHAnsi" w:hAnsiTheme="minorHAnsi"/>
          <w:color w:val="19AED7" w:themeColor="accent2"/>
          <w:sz w:val="20"/>
          <w:szCs w:val="20"/>
        </w:rPr>
      </w:pPr>
    </w:p>
    <w:p w14:paraId="6A6F3D77" w14:textId="6A10A58A" w:rsidR="00F5399C" w:rsidRDefault="00F5399C" w:rsidP="00F5399C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Answer:</w:t>
      </w:r>
    </w:p>
    <w:p w14:paraId="1BAB8902" w14:textId="00C24484" w:rsidR="00E654B8" w:rsidRDefault="00E654B8" w:rsidP="00F5399C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37CB307B" w14:textId="5AAD30EB" w:rsidR="00271139" w:rsidRDefault="00271139" w:rsidP="00F5399C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In our classroom lectures, from the example of Visualizing Cuckoo hashing, we could not insert key 15, because there were 3 paths between 4U and 2L</w:t>
      </w:r>
    </w:p>
    <w:p w14:paraId="583B652D" w14:textId="059023D7" w:rsidR="00271139" w:rsidRDefault="00271139" w:rsidP="00F5399C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5BB9540" wp14:editId="6D0E5A5A">
                <wp:simplePos x="0" y="0"/>
                <wp:positionH relativeFrom="column">
                  <wp:posOffset>3642919</wp:posOffset>
                </wp:positionH>
                <wp:positionV relativeFrom="paragraph">
                  <wp:posOffset>-1258</wp:posOffset>
                </wp:positionV>
                <wp:extent cx="2676088" cy="2751589"/>
                <wp:effectExtent l="0" t="0" r="3810" b="44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751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CAA060" w14:textId="77777777" w:rsidR="00924AB9" w:rsidRDefault="00271139" w:rsidP="00271139">
                            <w:pPr>
                              <w:pStyle w:val="checkboxindent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From this example, we can infer that </w:t>
                            </w:r>
                            <w:r w:rsidR="00924AB9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when</w:t>
                            </w:r>
                          </w:p>
                          <w:p w14:paraId="3DE39471" w14:textId="77777777" w:rsidR="00924AB9" w:rsidRDefault="00924AB9" w:rsidP="00271139">
                            <w:pPr>
                              <w:pStyle w:val="checkboxindent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we are using 2 hash functions, at max</w:t>
                            </w:r>
                          </w:p>
                          <w:p w14:paraId="67DD816C" w14:textId="77777777" w:rsidR="00924AB9" w:rsidRDefault="00924AB9" w:rsidP="00271139">
                            <w:pPr>
                              <w:pStyle w:val="checkboxindent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there will be 4 positions to enter a </w:t>
                            </w:r>
                          </w:p>
                          <w:p w14:paraId="6766A2AB" w14:textId="77777777" w:rsidR="00924AB9" w:rsidRDefault="00924AB9" w:rsidP="00924AB9">
                            <w:pPr>
                              <w:pStyle w:val="checkboxindent"/>
                              <w:ind w:left="0" w:firstLine="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key. That means if there are 3 paths between two elements, then there is a loop.</w:t>
                            </w:r>
                          </w:p>
                          <w:p w14:paraId="2D6E784C" w14:textId="16541429" w:rsidR="00271139" w:rsidRPr="00E1722C" w:rsidRDefault="00924AB9" w:rsidP="00924AB9">
                            <w:pPr>
                              <w:pStyle w:val="checkboxindent"/>
                              <w:ind w:left="0" w:firstLine="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To address this, we can simply keep a counter against the given key. Obviously, we have to use a reference to this key for every hashing attempt. </w:t>
                            </w:r>
                            <w:r w:rsidR="00271139" w:rsidRPr="00E654B8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 If w</w:t>
                            </w: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E654B8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attempt</w:t>
                            </w:r>
                            <w:r w:rsidR="00271139" w:rsidRPr="00E654B8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 to </w:t>
                            </w: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put</w:t>
                            </w:r>
                            <w:r w:rsidR="00271139" w:rsidRPr="00E654B8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referenced key</w:t>
                            </w:r>
                            <w:r w:rsidR="00271139" w:rsidRPr="00E654B8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 three</w:t>
                            </w:r>
                            <w:r w:rsidR="00271139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1139" w:rsidRPr="00E654B8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times, then we</w:t>
                            </w:r>
                            <w:r w:rsidR="00271139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1139" w:rsidRPr="00E654B8"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are in a loop.</w:t>
                            </w:r>
                          </w:p>
                          <w:p w14:paraId="6C433B9D" w14:textId="77777777" w:rsidR="00271139" w:rsidRDefault="002711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B9540" id="Text Box 20" o:spid="_x0000_s1027" type="#_x0000_t202" style="position:absolute;margin-left:286.85pt;margin-top:-.1pt;width:210.7pt;height:216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" fillcolor="white [3201]" stroked="f" strokeweight=".5pt">
                <v:textbox>
                  <w:txbxContent>
                    <w:p w14:paraId="0DCAA060" w14:textId="77777777" w:rsidR="00924AB9" w:rsidRDefault="00271139" w:rsidP="00271139">
                      <w:pPr>
                        <w:pStyle w:val="checkboxindent"/>
                        <w:rPr>
                          <w:rFonts w:asciiTheme="minorHAnsi" w:hAnsi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From this example, we can infer that </w:t>
                      </w:r>
                      <w:r w:rsidR="00924AB9">
                        <w:rPr>
                          <w:rFonts w:asciiTheme="minorHAnsi" w:hAnsiTheme="minorHAnsi"/>
                          <w:sz w:val="20"/>
                          <w:szCs w:val="20"/>
                        </w:rPr>
                        <w:t>when</w:t>
                      </w:r>
                    </w:p>
                    <w:p w14:paraId="3DE39471" w14:textId="77777777" w:rsidR="00924AB9" w:rsidRDefault="00924AB9" w:rsidP="00271139">
                      <w:pPr>
                        <w:pStyle w:val="checkboxindent"/>
                        <w:rPr>
                          <w:rFonts w:asciiTheme="minorHAnsi" w:hAnsi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/>
                          <w:sz w:val="20"/>
                          <w:szCs w:val="20"/>
                        </w:rPr>
                        <w:t>we are using 2 hash functions, at max</w:t>
                      </w:r>
                    </w:p>
                    <w:p w14:paraId="67DD816C" w14:textId="77777777" w:rsidR="00924AB9" w:rsidRDefault="00924AB9" w:rsidP="00271139">
                      <w:pPr>
                        <w:pStyle w:val="checkboxindent"/>
                        <w:rPr>
                          <w:rFonts w:asciiTheme="minorHAnsi" w:hAnsi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there will be 4 positions to enter a </w:t>
                      </w:r>
                    </w:p>
                    <w:p w14:paraId="6766A2AB" w14:textId="77777777" w:rsidR="00924AB9" w:rsidRDefault="00924AB9" w:rsidP="00924AB9">
                      <w:pPr>
                        <w:pStyle w:val="checkboxindent"/>
                        <w:ind w:left="0" w:firstLine="0"/>
                        <w:rPr>
                          <w:rFonts w:asciiTheme="minorHAnsi" w:hAnsi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/>
                          <w:sz w:val="20"/>
                          <w:szCs w:val="20"/>
                        </w:rPr>
                        <w:t>key. That means if there are 3 paths between two elements, then there is a loop.</w:t>
                      </w:r>
                    </w:p>
                    <w:p w14:paraId="2D6E784C" w14:textId="16541429" w:rsidR="00271139" w:rsidRPr="00E1722C" w:rsidRDefault="00924AB9" w:rsidP="00924AB9">
                      <w:pPr>
                        <w:pStyle w:val="checkboxindent"/>
                        <w:ind w:left="0" w:firstLine="0"/>
                        <w:rPr>
                          <w:rFonts w:asciiTheme="minorHAnsi" w:hAnsi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To address this, we can simply keep a counter against the given key. Obviously, we have to use a reference to this key for every hashing attempt. </w:t>
                      </w:r>
                      <w:r w:rsidR="00271139" w:rsidRPr="00E654B8"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 If w</w:t>
                      </w:r>
                      <w:r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e </w:t>
                      </w:r>
                      <w:r w:rsidRPr="00E654B8">
                        <w:rPr>
                          <w:rFonts w:asciiTheme="minorHAnsi" w:hAnsiTheme="minorHAnsi"/>
                          <w:sz w:val="20"/>
                          <w:szCs w:val="20"/>
                        </w:rPr>
                        <w:t>attempt</w:t>
                      </w:r>
                      <w:r w:rsidR="00271139" w:rsidRPr="00E654B8"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 to </w:t>
                      </w:r>
                      <w:r>
                        <w:rPr>
                          <w:rFonts w:asciiTheme="minorHAnsi" w:hAnsiTheme="minorHAnsi"/>
                          <w:sz w:val="20"/>
                          <w:szCs w:val="20"/>
                        </w:rPr>
                        <w:t>put</w:t>
                      </w:r>
                      <w:r w:rsidR="00271139" w:rsidRPr="00E654B8"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 the </w:t>
                      </w:r>
                      <w:r>
                        <w:rPr>
                          <w:rFonts w:asciiTheme="minorHAnsi" w:hAnsiTheme="minorHAnsi"/>
                          <w:sz w:val="20"/>
                          <w:szCs w:val="20"/>
                        </w:rPr>
                        <w:t>referenced key</w:t>
                      </w:r>
                      <w:r w:rsidR="00271139" w:rsidRPr="00E654B8"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 three</w:t>
                      </w:r>
                      <w:r w:rsidR="00271139"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 </w:t>
                      </w:r>
                      <w:r w:rsidR="00271139" w:rsidRPr="00E654B8">
                        <w:rPr>
                          <w:rFonts w:asciiTheme="minorHAnsi" w:hAnsiTheme="minorHAnsi"/>
                          <w:sz w:val="20"/>
                          <w:szCs w:val="20"/>
                        </w:rPr>
                        <w:t>times, then we</w:t>
                      </w:r>
                      <w:r w:rsidR="00271139">
                        <w:rPr>
                          <w:rFonts w:asciiTheme="minorHAnsi" w:hAnsiTheme="minorHAnsi"/>
                          <w:sz w:val="20"/>
                          <w:szCs w:val="20"/>
                        </w:rPr>
                        <w:t xml:space="preserve"> </w:t>
                      </w:r>
                      <w:r w:rsidR="00271139" w:rsidRPr="00E654B8">
                        <w:rPr>
                          <w:rFonts w:asciiTheme="minorHAnsi" w:hAnsiTheme="minorHAnsi"/>
                          <w:sz w:val="20"/>
                          <w:szCs w:val="20"/>
                        </w:rPr>
                        <w:t>are in a loop.</w:t>
                      </w:r>
                    </w:p>
                    <w:p w14:paraId="6C433B9D" w14:textId="77777777" w:rsidR="00271139" w:rsidRDefault="00271139"/>
                  </w:txbxContent>
                </v:textbox>
              </v:shape>
            </w:pict>
          </mc:Fallback>
        </mc:AlternateContent>
      </w:r>
      <w:r w:rsidRPr="00271139">
        <w:rPr>
          <w:rFonts w:asciiTheme="minorHAnsi" w:hAnsiTheme="minorHAnsi"/>
          <w:sz w:val="20"/>
          <w:szCs w:val="20"/>
        </w:rPr>
        <w:drawing>
          <wp:inline distT="0" distB="0" distL="0" distR="0" wp14:anchorId="54C25CD9" wp14:editId="2EABFA3C">
            <wp:extent cx="3598525" cy="2678902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8525" cy="267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6D7" w14:textId="77777777" w:rsidR="00031D63" w:rsidRDefault="00031D63" w:rsidP="00031D63">
      <w:pPr>
        <w:rPr>
          <w:rFonts w:asciiTheme="minorHAnsi" w:hAnsiTheme="minorHAnsi"/>
          <w:sz w:val="20"/>
          <w:szCs w:val="20"/>
        </w:rPr>
      </w:pPr>
      <w:r w:rsidRPr="00E1722C">
        <w:rPr>
          <w:rFonts w:asciiTheme="minorHAnsi" w:hAnsiTheme="minorHAnsi"/>
          <w:color w:val="19AED7" w:themeColor="accent2"/>
          <w:sz w:val="20"/>
          <w:szCs w:val="20"/>
        </w:rPr>
        <w:tab/>
      </w:r>
    </w:p>
    <w:p w14:paraId="6384FCC4" w14:textId="576C4A8F" w:rsidR="00F5399C" w:rsidRDefault="00F5399C" w:rsidP="00F5399C">
      <w:pPr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>3. Suppose you have two Bloom filters FA and FB,</w:t>
      </w:r>
      <w:r>
        <w:rPr>
          <w:rFonts w:asciiTheme="minorHAnsi" w:hAnsiTheme="minorHAnsi"/>
          <w:color w:val="19AED7" w:themeColor="accent2"/>
          <w:sz w:val="20"/>
          <w:szCs w:val="20"/>
        </w:rPr>
        <w:t xml:space="preserve"> </w:t>
      </w: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each with the same number of cells and the same hash functions, representing the two sets A and B. Let FC = FA &amp; FB be the Bloom filter formed by computing the bitwise Boolean and of FA and FB. </w:t>
      </w:r>
    </w:p>
    <w:p w14:paraId="16788ADC" w14:textId="70752E48" w:rsidR="00F5399C" w:rsidRDefault="00F5399C" w:rsidP="00F5399C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(a) FC may not always be the same as the Bloom filter that would be constructed by adding the elements of the set A </w:t>
      </w:r>
      <w:r w:rsidRPr="00F5399C">
        <w:rPr>
          <w:rFonts w:ascii="Cambria Math" w:hAnsi="Cambria Math" w:cs="Cambria Math"/>
          <w:color w:val="19AED7" w:themeColor="accent2"/>
          <w:sz w:val="20"/>
          <w:szCs w:val="20"/>
        </w:rPr>
        <w:t>∩</w:t>
      </w: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 B one at a time. Explain why not. </w:t>
      </w:r>
    </w:p>
    <w:p w14:paraId="273D1AEB" w14:textId="5A7D744B" w:rsidR="00F6782F" w:rsidRPr="00F5399C" w:rsidRDefault="00F5399C" w:rsidP="00F5399C">
      <w:pPr>
        <w:ind w:left="720"/>
        <w:rPr>
          <w:rFonts w:asciiTheme="minorHAnsi" w:hAnsiTheme="minorHAnsi"/>
          <w:color w:val="19AED7" w:themeColor="accent2"/>
          <w:sz w:val="20"/>
          <w:szCs w:val="20"/>
        </w:rPr>
      </w:pP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(b) Does FC correctly represent the set A </w:t>
      </w:r>
      <w:r w:rsidRPr="00F5399C">
        <w:rPr>
          <w:rFonts w:ascii="Cambria Math" w:hAnsi="Cambria Math" w:cs="Cambria Math"/>
          <w:color w:val="19AED7" w:themeColor="accent2"/>
          <w:sz w:val="20"/>
          <w:szCs w:val="20"/>
        </w:rPr>
        <w:t>∩</w:t>
      </w:r>
      <w:r w:rsidRPr="00F5399C">
        <w:rPr>
          <w:rFonts w:asciiTheme="minorHAnsi" w:hAnsiTheme="minorHAnsi"/>
          <w:color w:val="19AED7" w:themeColor="accent2"/>
          <w:sz w:val="20"/>
          <w:szCs w:val="20"/>
        </w:rPr>
        <w:t xml:space="preserve"> B, in the sense that it always gives a positive answer for membership queries of all elements in this set? Explain why or why not.</w:t>
      </w:r>
    </w:p>
    <w:p w14:paraId="11C5F5E2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p w14:paraId="72768D2E" w14:textId="4FE100DC" w:rsidR="00F6782F" w:rsidRPr="00E1722C" w:rsidRDefault="00F5399C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Answer:</w:t>
      </w:r>
    </w:p>
    <w:p w14:paraId="00B70128" w14:textId="5CA0B083" w:rsidR="00F5399C" w:rsidRPr="00F5399C" w:rsidRDefault="00F5399C" w:rsidP="00F539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  <w:sz w:val="20"/>
          <w:szCs w:val="20"/>
        </w:rPr>
      </w:pPr>
    </w:p>
    <w:p w14:paraId="11EDD999" w14:textId="7F98EBC7" w:rsidR="00BA6974" w:rsidRDefault="00F5399C" w:rsidP="00BA6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  <w:sz w:val="20"/>
          <w:szCs w:val="20"/>
        </w:rPr>
      </w:pPr>
      <w:r w:rsidRPr="00F5399C">
        <w:rPr>
          <w:rFonts w:asciiTheme="minorHAnsi" w:hAnsiTheme="minorHAnsi"/>
          <w:sz w:val="20"/>
          <w:szCs w:val="20"/>
        </w:rPr>
        <w:t xml:space="preserve">(a) </w:t>
      </w:r>
      <w:r w:rsidR="00E202C6">
        <w:rPr>
          <w:rFonts w:asciiTheme="minorHAnsi" w:hAnsiTheme="minorHAnsi"/>
          <w:sz w:val="20"/>
          <w:szCs w:val="20"/>
        </w:rPr>
        <w:t xml:space="preserve">Let’s consider </w:t>
      </w:r>
      <w:r w:rsidR="00BA6974">
        <w:rPr>
          <w:rFonts w:asciiTheme="minorHAnsi" w:hAnsiTheme="minorHAnsi"/>
          <w:sz w:val="20"/>
          <w:szCs w:val="20"/>
        </w:rPr>
        <w:t xml:space="preserve">an </w:t>
      </w:r>
      <w:r w:rsidR="00BA6974">
        <w:rPr>
          <w:rFonts w:asciiTheme="minorHAnsi" w:hAnsiTheme="minorHAnsi"/>
          <w:sz w:val="20"/>
          <w:szCs w:val="20"/>
        </w:rPr>
        <w:t>example, if we add 6 to FA and 28</w:t>
      </w:r>
      <w:r w:rsidR="00BA6974">
        <w:rPr>
          <w:rFonts w:asciiTheme="minorHAnsi" w:hAnsiTheme="minorHAnsi"/>
          <w:sz w:val="20"/>
          <w:szCs w:val="20"/>
        </w:rPr>
        <w:t>,30</w:t>
      </w:r>
      <w:r w:rsidR="00BA6974">
        <w:rPr>
          <w:rFonts w:asciiTheme="minorHAnsi" w:hAnsiTheme="minorHAnsi"/>
          <w:sz w:val="20"/>
          <w:szCs w:val="20"/>
        </w:rPr>
        <w:t xml:space="preserve"> to FB then </w:t>
      </w:r>
    </w:p>
    <w:p w14:paraId="3101C037" w14:textId="12926179" w:rsidR="00BA6974" w:rsidRDefault="00BA6974" w:rsidP="00BA6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             </w:t>
      </w:r>
      <w:proofErr w:type="gramStart"/>
      <w:r>
        <w:rPr>
          <w:rFonts w:asciiTheme="minorHAnsi" w:hAnsiTheme="minorHAnsi"/>
          <w:sz w:val="20"/>
          <w:szCs w:val="20"/>
        </w:rPr>
        <w:t>H(</w:t>
      </w:r>
      <w:proofErr w:type="gramEnd"/>
      <w:r>
        <w:rPr>
          <w:rFonts w:asciiTheme="minorHAnsi" w:hAnsiTheme="minorHAnsi"/>
          <w:sz w:val="20"/>
          <w:szCs w:val="20"/>
        </w:rPr>
        <w:t>6) = {1,3}</w:t>
      </w:r>
      <w:r>
        <w:rPr>
          <w:rFonts w:asciiTheme="minorHAnsi" w:hAnsiTheme="minorHAnsi"/>
          <w:sz w:val="20"/>
          <w:szCs w:val="20"/>
        </w:rPr>
        <w:tab/>
        <w:t>H(28) = { 5,1} and H(30) = {3,8}</w:t>
      </w:r>
    </w:p>
    <w:p w14:paraId="6CC16EDD" w14:textId="77777777" w:rsidR="00BA6974" w:rsidRDefault="00BA6974" w:rsidP="00BA6974">
      <w:pPr>
        <w:ind w:firstLine="72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FA = {0,1,0,1,0,0,0,0,1,0,0}</w:t>
      </w:r>
    </w:p>
    <w:p w14:paraId="53C6FB89" w14:textId="06412DFB" w:rsidR="00BA6974" w:rsidRDefault="00BA6974" w:rsidP="00BA6974">
      <w:pPr>
        <w:ind w:firstLine="72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FB = {0,1,0,</w:t>
      </w:r>
      <w:r>
        <w:rPr>
          <w:rFonts w:asciiTheme="minorHAnsi" w:hAnsiTheme="minorHAnsi"/>
          <w:sz w:val="20"/>
          <w:szCs w:val="20"/>
        </w:rPr>
        <w:t>1</w:t>
      </w:r>
      <w:r>
        <w:rPr>
          <w:rFonts w:asciiTheme="minorHAnsi" w:hAnsiTheme="minorHAnsi"/>
          <w:sz w:val="20"/>
          <w:szCs w:val="20"/>
        </w:rPr>
        <w:t>,</w:t>
      </w:r>
      <w:r>
        <w:rPr>
          <w:rFonts w:asciiTheme="minorHAnsi" w:hAnsiTheme="minorHAnsi"/>
          <w:sz w:val="20"/>
          <w:szCs w:val="20"/>
        </w:rPr>
        <w:t>0</w:t>
      </w:r>
      <w:r>
        <w:rPr>
          <w:rFonts w:asciiTheme="minorHAnsi" w:hAnsiTheme="minorHAnsi"/>
          <w:sz w:val="20"/>
          <w:szCs w:val="20"/>
        </w:rPr>
        <w:t>,</w:t>
      </w:r>
      <w:r>
        <w:rPr>
          <w:rFonts w:asciiTheme="minorHAnsi" w:hAnsiTheme="minorHAnsi"/>
          <w:sz w:val="20"/>
          <w:szCs w:val="20"/>
        </w:rPr>
        <w:t>1</w:t>
      </w:r>
      <w:r>
        <w:rPr>
          <w:rFonts w:asciiTheme="minorHAnsi" w:hAnsiTheme="minorHAnsi"/>
          <w:sz w:val="20"/>
          <w:szCs w:val="20"/>
        </w:rPr>
        <w:t>,0,0,</w:t>
      </w:r>
      <w:r>
        <w:rPr>
          <w:rFonts w:asciiTheme="minorHAnsi" w:hAnsiTheme="minorHAnsi"/>
          <w:sz w:val="20"/>
          <w:szCs w:val="20"/>
        </w:rPr>
        <w:t>1</w:t>
      </w:r>
      <w:r>
        <w:rPr>
          <w:rFonts w:asciiTheme="minorHAnsi" w:hAnsiTheme="minorHAnsi"/>
          <w:sz w:val="20"/>
          <w:szCs w:val="20"/>
        </w:rPr>
        <w:t>,0,</w:t>
      </w:r>
      <w:r>
        <w:rPr>
          <w:rFonts w:asciiTheme="minorHAnsi" w:hAnsiTheme="minorHAnsi"/>
          <w:sz w:val="20"/>
          <w:szCs w:val="20"/>
        </w:rPr>
        <w:t>0</w:t>
      </w:r>
      <w:r>
        <w:rPr>
          <w:rFonts w:asciiTheme="minorHAnsi" w:hAnsiTheme="minorHAnsi"/>
          <w:sz w:val="20"/>
          <w:szCs w:val="20"/>
        </w:rPr>
        <w:t>}</w:t>
      </w:r>
    </w:p>
    <w:p w14:paraId="13AC9C4D" w14:textId="7C858D6A" w:rsidR="00BA6974" w:rsidRDefault="00BA6974" w:rsidP="00BA6974">
      <w:pPr>
        <w:ind w:firstLine="72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Then FC = {0,1,0,</w:t>
      </w:r>
      <w:r>
        <w:rPr>
          <w:rFonts w:asciiTheme="minorHAnsi" w:hAnsiTheme="minorHAnsi"/>
          <w:sz w:val="20"/>
          <w:szCs w:val="20"/>
        </w:rPr>
        <w:t>1</w:t>
      </w:r>
      <w:r>
        <w:rPr>
          <w:rFonts w:asciiTheme="minorHAnsi" w:hAnsiTheme="minorHAnsi"/>
          <w:sz w:val="20"/>
          <w:szCs w:val="20"/>
        </w:rPr>
        <w:t>,0,0,0,0,0,0,0}</w:t>
      </w:r>
    </w:p>
    <w:p w14:paraId="2A8F2680" w14:textId="24D02A93" w:rsidR="00BA6974" w:rsidRDefault="00BA6974" w:rsidP="00BA6974">
      <w:pPr>
        <w:ind w:firstLine="720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Which represents 6. But we know that 6 is not a part of </w:t>
      </w:r>
      <w:r w:rsidRPr="00F5399C">
        <w:rPr>
          <w:rFonts w:asciiTheme="minorHAnsi" w:hAnsiTheme="minorHAnsi"/>
          <w:sz w:val="20"/>
          <w:szCs w:val="20"/>
        </w:rPr>
        <w:t xml:space="preserve">A </w:t>
      </w:r>
      <w:r w:rsidRPr="00F5399C">
        <w:rPr>
          <w:rFonts w:ascii="Cambria Math" w:hAnsi="Cambria Math" w:cs="Cambria Math"/>
          <w:sz w:val="20"/>
          <w:szCs w:val="20"/>
        </w:rPr>
        <w:t>∩</w:t>
      </w:r>
      <w:r w:rsidRPr="00F5399C">
        <w:rPr>
          <w:rFonts w:asciiTheme="minorHAnsi" w:hAnsiTheme="minorHAnsi"/>
          <w:sz w:val="20"/>
          <w:szCs w:val="20"/>
        </w:rPr>
        <w:t xml:space="preserve"> B</w:t>
      </w:r>
    </w:p>
    <w:p w14:paraId="0173FD6C" w14:textId="77777777" w:rsidR="00BA6974" w:rsidRDefault="00BA6974" w:rsidP="00BA6974">
      <w:pPr>
        <w:rPr>
          <w:rFonts w:asciiTheme="minorHAnsi" w:hAnsiTheme="minorHAnsi"/>
          <w:sz w:val="20"/>
          <w:szCs w:val="20"/>
        </w:rPr>
      </w:pPr>
    </w:p>
    <w:p w14:paraId="5261CA4D" w14:textId="7686AF35" w:rsidR="00BA6974" w:rsidRPr="000E7239" w:rsidRDefault="00BA6974" w:rsidP="00BA6974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To generalize we can say, </w:t>
      </w:r>
      <w:r w:rsidR="00DD360E">
        <w:rPr>
          <w:rFonts w:asciiTheme="minorHAnsi" w:hAnsiTheme="minorHAnsi"/>
          <w:sz w:val="20"/>
          <w:szCs w:val="20"/>
        </w:rPr>
        <w:t>if</w:t>
      </w:r>
      <w:r>
        <w:rPr>
          <w:rFonts w:asciiTheme="minorHAnsi" w:hAnsiTheme="minorHAnsi"/>
          <w:sz w:val="20"/>
          <w:szCs w:val="20"/>
        </w:rPr>
        <w:t xml:space="preserve"> an element from one set, which is not present in other, maps to few cells, and same with other set, then the resulting FC will have </w:t>
      </w:r>
      <w:r>
        <w:rPr>
          <w:rFonts w:asciiTheme="minorHAnsi" w:hAnsiTheme="minorHAnsi"/>
          <w:sz w:val="20"/>
          <w:szCs w:val="20"/>
        </w:rPr>
        <w:t xml:space="preserve">some non-zero cells which may represent some other number which </w:t>
      </w:r>
      <w:proofErr w:type="gramStart"/>
      <w:r>
        <w:rPr>
          <w:rFonts w:asciiTheme="minorHAnsi" w:hAnsiTheme="minorHAnsi"/>
          <w:sz w:val="20"/>
          <w:szCs w:val="20"/>
        </w:rPr>
        <w:t>is not part of resulting set</w:t>
      </w:r>
      <w:proofErr w:type="gramEnd"/>
      <w:r>
        <w:rPr>
          <w:rFonts w:asciiTheme="minorHAnsi" w:hAnsiTheme="minorHAnsi"/>
          <w:sz w:val="20"/>
          <w:szCs w:val="20"/>
        </w:rPr>
        <w:t>.</w:t>
      </w:r>
    </w:p>
    <w:p w14:paraId="39971EF1" w14:textId="7FA5AD14" w:rsidR="00BA6974" w:rsidRDefault="00BA6974" w:rsidP="00F539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  <w:sz w:val="20"/>
          <w:szCs w:val="20"/>
        </w:rPr>
      </w:pPr>
    </w:p>
    <w:p w14:paraId="456D266D" w14:textId="312279ED" w:rsidR="000E7239" w:rsidRDefault="000E7239" w:rsidP="00F539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  <w:sz w:val="20"/>
          <w:szCs w:val="20"/>
        </w:rPr>
      </w:pPr>
    </w:p>
    <w:p w14:paraId="5E4DCE73" w14:textId="79A0969A" w:rsidR="00F5399C" w:rsidRPr="00F5399C" w:rsidRDefault="000E7239" w:rsidP="00BA6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ab/>
      </w:r>
    </w:p>
    <w:p w14:paraId="43E0F748" w14:textId="0DFDE89F" w:rsidR="00E202C6" w:rsidRDefault="00F5399C" w:rsidP="00DD360E">
      <w:pPr>
        <w:pStyle w:val="HTMLPreformatted"/>
      </w:pPr>
      <w:r w:rsidRPr="00F5399C">
        <w:rPr>
          <w:rFonts w:asciiTheme="minorHAnsi" w:hAnsiTheme="minorHAnsi" w:cs="Times New Roman"/>
        </w:rPr>
        <w:lastRenderedPageBreak/>
        <w:t xml:space="preserve">(b) </w:t>
      </w:r>
      <w:r w:rsidRPr="00F5399C">
        <w:rPr>
          <w:rFonts w:asciiTheme="minorHAnsi" w:hAnsiTheme="minorHAnsi" w:cs="Times New Roman"/>
        </w:rPr>
        <w:t>Yes. Every element in</w:t>
      </w:r>
      <w:r w:rsidR="00DD360E">
        <w:rPr>
          <w:rFonts w:asciiTheme="minorHAnsi" w:hAnsiTheme="minorHAnsi" w:cs="Times New Roman"/>
        </w:rPr>
        <w:t xml:space="preserve"> </w:t>
      </w:r>
      <w:r w:rsidR="00DD360E" w:rsidRPr="00DD360E">
        <w:rPr>
          <w:rFonts w:asciiTheme="minorHAnsi" w:hAnsiTheme="minorHAnsi" w:cs="Times New Roman"/>
        </w:rPr>
        <w:t xml:space="preserve">A </w:t>
      </w:r>
      <w:r w:rsidR="00DD360E" w:rsidRPr="00DD360E">
        <w:rPr>
          <w:rFonts w:ascii="Cambria Math" w:hAnsi="Cambria Math" w:cs="Cambria Math"/>
        </w:rPr>
        <w:t>∩</w:t>
      </w:r>
      <w:r w:rsidR="00DD360E" w:rsidRPr="00DD360E">
        <w:rPr>
          <w:rFonts w:asciiTheme="minorHAnsi" w:hAnsiTheme="minorHAnsi" w:cs="Times New Roman"/>
        </w:rPr>
        <w:t xml:space="preserve"> B</w:t>
      </w:r>
      <w:r w:rsidRPr="00F5399C">
        <w:rPr>
          <w:rFonts w:asciiTheme="minorHAnsi" w:hAnsiTheme="minorHAnsi" w:cs="Times New Roman"/>
        </w:rPr>
        <w:t xml:space="preserve"> will have </w:t>
      </w:r>
      <w:r w:rsidR="00DD360E">
        <w:rPr>
          <w:rFonts w:asciiTheme="minorHAnsi" w:hAnsiTheme="minorHAnsi" w:cs="Times New Roman"/>
        </w:rPr>
        <w:t xml:space="preserve">its k bits set to non-zero from FA and FB. </w:t>
      </w:r>
      <w:r w:rsidR="00A50069">
        <w:rPr>
          <w:rFonts w:asciiTheme="minorHAnsi" w:hAnsiTheme="minorHAnsi" w:cs="Times New Roman"/>
        </w:rPr>
        <w:t>Therefore,</w:t>
      </w:r>
      <w:r w:rsidR="00DD360E">
        <w:rPr>
          <w:rFonts w:asciiTheme="minorHAnsi" w:hAnsiTheme="minorHAnsi" w:cs="Times New Roman"/>
        </w:rPr>
        <w:t xml:space="preserve"> resulting FC will also have that information by bitwise operation. </w:t>
      </w:r>
      <w:r w:rsidR="00A50069">
        <w:rPr>
          <w:rFonts w:asciiTheme="minorHAnsi" w:hAnsiTheme="minorHAnsi" w:cs="Times New Roman"/>
        </w:rPr>
        <w:t xml:space="preserve">Therefore, it will always correctly identify positive answer for the membership query of this set. </w:t>
      </w:r>
      <w:r w:rsidR="00DD360E">
        <w:rPr>
          <w:rFonts w:asciiTheme="minorHAnsi" w:hAnsiTheme="minorHAnsi" w:cs="Times New Roman"/>
        </w:rPr>
        <w:t>But it can result in the cases of false positive as explained in the previous example.</w:t>
      </w:r>
      <w:r w:rsidR="00DD360E">
        <w:t xml:space="preserve"> </w:t>
      </w:r>
    </w:p>
    <w:p w14:paraId="1E09CCEB" w14:textId="77777777" w:rsidR="00E202C6" w:rsidRPr="00F5399C" w:rsidRDefault="00E202C6" w:rsidP="00F5399C">
      <w:pPr>
        <w:rPr>
          <w:rFonts w:asciiTheme="minorHAnsi" w:hAnsiTheme="minorHAnsi"/>
          <w:sz w:val="20"/>
          <w:szCs w:val="20"/>
        </w:rPr>
      </w:pPr>
    </w:p>
    <w:p w14:paraId="26A87087" w14:textId="5F20452C" w:rsidR="00F5399C" w:rsidRPr="00F5399C" w:rsidRDefault="00F5399C" w:rsidP="00F539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BC31F19" w14:textId="77777777" w:rsidR="00F6782F" w:rsidRPr="00E1722C" w:rsidRDefault="00F6782F" w:rsidP="00F535B2">
      <w:pPr>
        <w:pStyle w:val="checkboxindent"/>
        <w:ind w:left="0" w:firstLine="0"/>
        <w:rPr>
          <w:rFonts w:asciiTheme="minorHAnsi" w:hAnsiTheme="minorHAnsi"/>
          <w:sz w:val="20"/>
          <w:szCs w:val="20"/>
        </w:rPr>
      </w:pPr>
    </w:p>
    <w:sectPr w:rsidR="00F6782F" w:rsidRPr="00E1722C" w:rsidSect="009A7F2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E4550" w14:textId="77777777" w:rsidR="006D5FC6" w:rsidRDefault="006D5FC6" w:rsidP="00600433">
      <w:r>
        <w:separator/>
      </w:r>
    </w:p>
  </w:endnote>
  <w:endnote w:type="continuationSeparator" w:id="0">
    <w:p w14:paraId="65332BF9" w14:textId="77777777" w:rsidR="006D5FC6" w:rsidRDefault="006D5FC6" w:rsidP="00600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ckwell">
    <w:panose1 w:val="02060603020205020403"/>
    <w:charset w:val="4D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icrosoft Office Preview Font">
    <w:panose1 w:val="020B0604020202020204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Rockwell Condensed">
    <w:panose1 w:val="02060603050405020104"/>
    <w:charset w:val="4D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96922" w14:textId="77777777" w:rsidR="00F1423A" w:rsidRDefault="00F142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1FA97" w14:textId="77777777" w:rsidR="00F1423A" w:rsidRDefault="00F142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FB85D" w14:textId="77777777" w:rsidR="009A5B55" w:rsidRDefault="008872F8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262F9CB4" wp14:editId="0B9B7A83">
              <wp:simplePos x="0" y="0"/>
              <wp:positionH relativeFrom="page">
                <wp:posOffset>6702425</wp:posOffset>
              </wp:positionH>
              <wp:positionV relativeFrom="page">
                <wp:posOffset>9552940</wp:posOffset>
              </wp:positionV>
              <wp:extent cx="1422400" cy="234950"/>
              <wp:effectExtent l="6350" t="8890" r="0" b="3810"/>
              <wp:wrapNone/>
              <wp:docPr id="1" name="AutoShape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100E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1" o:spid="_x0000_s1026" type="#_x0000_t7" alt="Title: Decorative border" style="position:absolute;margin-left:527.75pt;margin-top:752.2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&#13;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09ED70" w14:textId="77777777" w:rsidR="006D5FC6" w:rsidRDefault="006D5FC6" w:rsidP="00600433">
      <w:r>
        <w:separator/>
      </w:r>
    </w:p>
  </w:footnote>
  <w:footnote w:type="continuationSeparator" w:id="0">
    <w:p w14:paraId="57B784B7" w14:textId="77777777" w:rsidR="006D5FC6" w:rsidRDefault="006D5FC6" w:rsidP="006004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B4577" w14:textId="77777777" w:rsidR="00F1423A" w:rsidRDefault="00F142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41BCE" w14:textId="77777777" w:rsidR="00F1423A" w:rsidRDefault="00F142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A464E3" w14:textId="77777777" w:rsidR="00F1423A" w:rsidRDefault="00F142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A65D9"/>
    <w:multiLevelType w:val="hybridMultilevel"/>
    <w:tmpl w:val="F4E0CA82"/>
    <w:lvl w:ilvl="0" w:tplc="5B04053E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A0614"/>
    <w:multiLevelType w:val="hybridMultilevel"/>
    <w:tmpl w:val="D3E6BC1E"/>
    <w:lvl w:ilvl="0" w:tplc="8B0A8DF8">
      <w:start w:val="19"/>
      <w:numFmt w:val="bullet"/>
      <w:lvlText w:val="-"/>
      <w:lvlJc w:val="left"/>
      <w:pPr>
        <w:ind w:left="2060" w:hanging="360"/>
      </w:pPr>
      <w:rPr>
        <w:rFonts w:ascii="Rockwell" w:eastAsia="Times New Roman" w:hAnsi="Rockwel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2" w15:restartNumberingAfterBreak="0">
    <w:nsid w:val="11E537A1"/>
    <w:multiLevelType w:val="hybridMultilevel"/>
    <w:tmpl w:val="AFA27A82"/>
    <w:lvl w:ilvl="0" w:tplc="2E90D76A">
      <w:start w:val="19"/>
      <w:numFmt w:val="bullet"/>
      <w:lvlText w:val="-"/>
      <w:lvlJc w:val="left"/>
      <w:pPr>
        <w:ind w:left="2100" w:hanging="360"/>
      </w:pPr>
      <w:rPr>
        <w:rFonts w:ascii="Rockwell" w:eastAsia="Times New Roman" w:hAnsi="Rockwel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3" w15:restartNumberingAfterBreak="0">
    <w:nsid w:val="197A1C86"/>
    <w:multiLevelType w:val="hybridMultilevel"/>
    <w:tmpl w:val="5ADC0EC2"/>
    <w:lvl w:ilvl="0" w:tplc="8BA2467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130B15"/>
    <w:multiLevelType w:val="hybridMultilevel"/>
    <w:tmpl w:val="28A0F62C"/>
    <w:lvl w:ilvl="0" w:tplc="46A211CC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D0CBA"/>
    <w:multiLevelType w:val="hybridMultilevel"/>
    <w:tmpl w:val="9432CD86"/>
    <w:lvl w:ilvl="0" w:tplc="5B04053E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017575"/>
    <w:multiLevelType w:val="hybridMultilevel"/>
    <w:tmpl w:val="B352ED14"/>
    <w:lvl w:ilvl="0" w:tplc="5B04053E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C825C6"/>
    <w:multiLevelType w:val="hybridMultilevel"/>
    <w:tmpl w:val="CE702768"/>
    <w:lvl w:ilvl="0" w:tplc="0780F664">
      <w:start w:val="1"/>
      <w:numFmt w:val="bullet"/>
      <w:pStyle w:val="bullet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E2248C"/>
    <w:multiLevelType w:val="hybridMultilevel"/>
    <w:tmpl w:val="2CA419DE"/>
    <w:lvl w:ilvl="0" w:tplc="D7009E80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437B43"/>
    <w:multiLevelType w:val="hybridMultilevel"/>
    <w:tmpl w:val="903CC374"/>
    <w:lvl w:ilvl="0" w:tplc="76A88960">
      <w:start w:val="1"/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C03A51"/>
    <w:multiLevelType w:val="hybridMultilevel"/>
    <w:tmpl w:val="EC6C7510"/>
    <w:lvl w:ilvl="0" w:tplc="FACC18E8">
      <w:start w:val="19"/>
      <w:numFmt w:val="bullet"/>
      <w:lvlText w:val="-"/>
      <w:lvlJc w:val="left"/>
      <w:pPr>
        <w:ind w:left="1800" w:hanging="360"/>
      </w:pPr>
      <w:rPr>
        <w:rFonts w:ascii="Rockwell" w:eastAsia="Times New Roman" w:hAnsi="Rockwel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6"/>
  </w:num>
  <w:num w:numId="4">
    <w:abstractNumId w:val="7"/>
  </w:num>
  <w:num w:numId="5">
    <w:abstractNumId w:val="10"/>
  </w:num>
  <w:num w:numId="6">
    <w:abstractNumId w:val="5"/>
  </w:num>
  <w:num w:numId="7">
    <w:abstractNumId w:val="4"/>
  </w:num>
  <w:num w:numId="8">
    <w:abstractNumId w:val="12"/>
  </w:num>
  <w:num w:numId="9">
    <w:abstractNumId w:val="11"/>
  </w:num>
  <w:num w:numId="10">
    <w:abstractNumId w:val="8"/>
  </w:num>
  <w:num w:numId="11">
    <w:abstractNumId w:val="0"/>
  </w:num>
  <w:num w:numId="12">
    <w:abstractNumId w:val="2"/>
  </w:num>
  <w:num w:numId="13">
    <w:abstractNumId w:val="1"/>
  </w:num>
  <w:num w:numId="14">
    <w:abstractNumId w:val="1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removePersonalInformation/>
  <w:removeDateAndTime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B2"/>
    <w:rsid w:val="00010C92"/>
    <w:rsid w:val="00025E79"/>
    <w:rsid w:val="00031D63"/>
    <w:rsid w:val="00034A3C"/>
    <w:rsid w:val="00097195"/>
    <w:rsid w:val="000E7239"/>
    <w:rsid w:val="00120842"/>
    <w:rsid w:val="00170B79"/>
    <w:rsid w:val="001A25C9"/>
    <w:rsid w:val="0026678F"/>
    <w:rsid w:val="00271139"/>
    <w:rsid w:val="00336B37"/>
    <w:rsid w:val="0035513C"/>
    <w:rsid w:val="00384E3B"/>
    <w:rsid w:val="003C7C9D"/>
    <w:rsid w:val="00534A3E"/>
    <w:rsid w:val="00585767"/>
    <w:rsid w:val="005867BF"/>
    <w:rsid w:val="005B43C7"/>
    <w:rsid w:val="005D608A"/>
    <w:rsid w:val="00600433"/>
    <w:rsid w:val="006107B4"/>
    <w:rsid w:val="00655CFA"/>
    <w:rsid w:val="0066288D"/>
    <w:rsid w:val="006644C3"/>
    <w:rsid w:val="00667BE6"/>
    <w:rsid w:val="00693182"/>
    <w:rsid w:val="006C0713"/>
    <w:rsid w:val="006D5FC6"/>
    <w:rsid w:val="00722A2F"/>
    <w:rsid w:val="0072422A"/>
    <w:rsid w:val="00726386"/>
    <w:rsid w:val="00835706"/>
    <w:rsid w:val="008872F8"/>
    <w:rsid w:val="00907BE1"/>
    <w:rsid w:val="00924AB9"/>
    <w:rsid w:val="009A5B55"/>
    <w:rsid w:val="009A7F28"/>
    <w:rsid w:val="009B6F5A"/>
    <w:rsid w:val="00A50069"/>
    <w:rsid w:val="00A61F45"/>
    <w:rsid w:val="00AC5A9E"/>
    <w:rsid w:val="00B150AE"/>
    <w:rsid w:val="00B30C18"/>
    <w:rsid w:val="00B57A92"/>
    <w:rsid w:val="00BA4BC4"/>
    <w:rsid w:val="00BA6974"/>
    <w:rsid w:val="00BB674E"/>
    <w:rsid w:val="00BD40D9"/>
    <w:rsid w:val="00C55D16"/>
    <w:rsid w:val="00C8063B"/>
    <w:rsid w:val="00CA28D7"/>
    <w:rsid w:val="00D171AC"/>
    <w:rsid w:val="00D37B70"/>
    <w:rsid w:val="00D54263"/>
    <w:rsid w:val="00D64AE6"/>
    <w:rsid w:val="00D8657A"/>
    <w:rsid w:val="00DB1D49"/>
    <w:rsid w:val="00DD360E"/>
    <w:rsid w:val="00DE1986"/>
    <w:rsid w:val="00DF6631"/>
    <w:rsid w:val="00E1722C"/>
    <w:rsid w:val="00E202C6"/>
    <w:rsid w:val="00E654B8"/>
    <w:rsid w:val="00E72DBD"/>
    <w:rsid w:val="00E81499"/>
    <w:rsid w:val="00E91263"/>
    <w:rsid w:val="00EC0EB4"/>
    <w:rsid w:val="00F0478F"/>
    <w:rsid w:val="00F1423A"/>
    <w:rsid w:val="00F15DCC"/>
    <w:rsid w:val="00F535B2"/>
    <w:rsid w:val="00F5399C"/>
    <w:rsid w:val="00F6782F"/>
    <w:rsid w:val="00F70B65"/>
    <w:rsid w:val="00F87ACE"/>
    <w:rsid w:val="00FA1C41"/>
    <w:rsid w:val="00FC41DB"/>
    <w:rsid w:val="00FF7A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71AF9B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539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08A"/>
    <w:pPr>
      <w:pBdr>
        <w:top w:val="single" w:sz="4" w:space="1" w:color="80B350" w:themeColor="accent3"/>
      </w:pBdr>
      <w:spacing w:before="200" w:after="40"/>
      <w:ind w:right="3240"/>
      <w:outlineLvl w:val="0"/>
    </w:pPr>
    <w:rPr>
      <w:rFonts w:asciiTheme="majorHAnsi" w:hAnsiTheme="majorHAnsi"/>
      <w:caps/>
      <w:color w:val="19AED7" w:themeColor="accent2"/>
      <w:sz w:val="28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rsid w:val="00AF5119"/>
    <w:pPr>
      <w:outlineLvl w:val="1"/>
    </w:pPr>
    <w:rPr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F5119"/>
    <w:pPr>
      <w:spacing w:before="100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81773"/>
    <w:pPr>
      <w:jc w:val="right"/>
      <w:outlineLvl w:val="3"/>
    </w:pPr>
    <w:rPr>
      <w:rFonts w:asciiTheme="majorHAnsi" w:hAnsiTheme="majorHAnsi"/>
      <w:color w:val="8E034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400E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rsid w:val="004D4571"/>
    <w:pPr>
      <w:keepNext/>
      <w:outlineLvl w:val="5"/>
    </w:pPr>
    <w:rPr>
      <w:color w:val="1B4F7A" w:themeColor="text2" w:themeShade="BF"/>
      <w:sz w:val="6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19AED7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8E0344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1B4F7A" w:themeColor="text2" w:themeShade="BF"/>
      <w:sz w:val="60"/>
    </w:rPr>
  </w:style>
  <w:style w:type="paragraph" w:styleId="ListParagraph">
    <w:name w:val="List Paragraph"/>
    <w:basedOn w:val="Normal"/>
    <w:uiPriority w:val="34"/>
    <w:rsid w:val="000D0FB4"/>
    <w:pPr>
      <w:numPr>
        <w:numId w:val="1"/>
      </w:numPr>
      <w:spacing w:after="400"/>
      <w:jc w:val="center"/>
    </w:pPr>
    <w:rPr>
      <w:color w:val="8E0344" w:themeColor="accent1"/>
      <w:sz w:val="32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D608A"/>
    <w:rPr>
      <w:rFonts w:asciiTheme="majorHAnsi" w:hAnsiTheme="majorHAnsi"/>
      <w:caps/>
      <w:color w:val="19AED7" w:themeColor="accent2"/>
      <w:sz w:val="28"/>
      <w:szCs w:val="56"/>
    </w:rPr>
  </w:style>
  <w:style w:type="paragraph" w:styleId="Title">
    <w:name w:val="Title"/>
    <w:basedOn w:val="Heading3"/>
    <w:next w:val="Normal"/>
    <w:link w:val="TitleChar"/>
    <w:uiPriority w:val="10"/>
    <w:qFormat/>
    <w:rsid w:val="00034A3C"/>
    <w:pPr>
      <w:spacing w:before="60" w:after="280"/>
      <w:jc w:val="left"/>
    </w:pPr>
    <w:rPr>
      <w:noProof/>
      <w:sz w:val="42"/>
    </w:rPr>
  </w:style>
  <w:style w:type="character" w:customStyle="1" w:styleId="TitleChar">
    <w:name w:val="Title Char"/>
    <w:basedOn w:val="DefaultParagraphFont"/>
    <w:link w:val="Title"/>
    <w:uiPriority w:val="10"/>
    <w:rsid w:val="00034A3C"/>
    <w:rPr>
      <w:rFonts w:asciiTheme="majorHAnsi" w:hAnsiTheme="majorHAnsi"/>
      <w:caps/>
      <w:noProof/>
      <w:color w:val="FFFFFF" w:themeColor="background1"/>
      <w:sz w:val="42"/>
      <w:szCs w:val="36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customStyle="1" w:styleId="checkboxindent">
    <w:name w:val="checkbox indent"/>
    <w:basedOn w:val="Normal"/>
    <w:qFormat/>
    <w:rsid w:val="00034A3C"/>
    <w:pPr>
      <w:spacing w:before="20" w:after="20"/>
      <w:ind w:left="357" w:hanging="357"/>
    </w:pPr>
  </w:style>
  <w:style w:type="paragraph" w:customStyle="1" w:styleId="bullet">
    <w:name w:val="bullet"/>
    <w:basedOn w:val="Normal"/>
    <w:rsid w:val="00034A3C"/>
    <w:pPr>
      <w:numPr>
        <w:numId w:val="5"/>
      </w:numPr>
      <w:spacing w:before="20" w:after="20"/>
      <w:ind w:left="538" w:hanging="181"/>
    </w:pPr>
  </w:style>
  <w:style w:type="paragraph" w:styleId="NormalWeb">
    <w:name w:val="Normal (Web)"/>
    <w:basedOn w:val="Normal"/>
    <w:uiPriority w:val="99"/>
    <w:unhideWhenUsed/>
    <w:rsid w:val="00F6782F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539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399C"/>
    <w:rPr>
      <w:rFonts w:ascii="Courier New" w:eastAsia="Times New Roman" w:hAnsi="Courier New" w:cs="Courier New"/>
      <w:sz w:val="20"/>
      <w:szCs w:val="20"/>
    </w:rPr>
  </w:style>
  <w:style w:type="paragraph" w:customStyle="1" w:styleId="Textbody">
    <w:name w:val="Text body"/>
    <w:basedOn w:val="Normal"/>
    <w:rsid w:val="00E202C6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1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2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1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5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2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9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9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0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1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2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9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0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1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meershinde/Library/Containers/com.microsoft.Word/Data/Library/Application%20Support/Microsoft/Office/16.0/DTS/Search/%7bC2078301-9C6F-8E41-AB14-B5A38EC4E473%7dtf44695686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{C2078301-9C6F-8E41-AB14-B5A38EC4E473}tf44695686.dotx</Template>
  <TotalTime>0</TotalTime>
  <Pages>4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2019-02-01T06:39:00Z</dcterms:created>
  <dcterms:modified xsi:type="dcterms:W3CDTF">2019-02-01T06:39:00Z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marmil@microsoft.com</vt:lpwstr>
  </property>
  <property fmtid="{D5CDD505-2E9C-101B-9397-08002B2CF9AE}" pid="5" name="MSIP_Label_f42aa342-8706-4288-bd11-ebb85995028c_SetDate">
    <vt:lpwstr>2018-06-29T15:51:55.0401576Z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0x010100DEEA25CC0A0AC24199CDC46C25B8B0BC</vt:lpwstr>
  </property>
</Properties>
</file>